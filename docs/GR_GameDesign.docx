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6DF785C4" w14:textId="77777777" w:rsidR="00B61C0E" w:rsidRPr="0069666D" w:rsidRDefault="00B61C0E" w:rsidP="00B61C0E">
      <w:pPr>
        <w:rPr>
          <w:rFonts w:cs="Arial"/>
        </w:rPr>
      </w:pPr>
    </w:p>
    <w:p w14:paraId="4BD3B128" w14:textId="77777777" w:rsidR="00B61C0E" w:rsidRPr="0069666D" w:rsidRDefault="00B61C0E" w:rsidP="00B61C0E">
      <w:pPr>
        <w:rPr>
          <w:rFonts w:cs="Arial"/>
        </w:rPr>
      </w:pPr>
    </w:p>
    <w:p w14:paraId="1340163D" w14:textId="77777777" w:rsidR="00B61C0E" w:rsidRPr="0069666D" w:rsidRDefault="00B61C0E" w:rsidP="00B61C0E">
      <w:pPr>
        <w:rPr>
          <w:rFonts w:cs="Arial"/>
        </w:rPr>
      </w:pPr>
    </w:p>
    <w:p w14:paraId="1CA1D94F" w14:textId="77777777" w:rsidR="00B61C0E" w:rsidRPr="0069666D" w:rsidRDefault="00B61C0E" w:rsidP="00B61C0E">
      <w:pPr>
        <w:rPr>
          <w:rFonts w:cs="Arial"/>
        </w:rPr>
      </w:pPr>
    </w:p>
    <w:p w14:paraId="081A798E" w14:textId="77777777" w:rsidR="00B61C0E" w:rsidRPr="0069666D" w:rsidRDefault="00B61C0E" w:rsidP="00B61C0E">
      <w:pPr>
        <w:rPr>
          <w:rFonts w:cs="Arial"/>
        </w:rPr>
      </w:pPr>
    </w:p>
    <w:p w14:paraId="7AB5E57E" w14:textId="77777777" w:rsidR="00B61C0E" w:rsidRPr="0069666D" w:rsidRDefault="00B61C0E" w:rsidP="00B61C0E">
      <w:pPr>
        <w:rPr>
          <w:rFonts w:cs="Arial"/>
        </w:rPr>
      </w:pP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7777777" w:rsidR="00D641D6" w:rsidRPr="0069666D"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EC73F9">
        <w:rPr>
          <w:rFonts w:ascii="Arial" w:hAnsi="Arial" w:cs="Arial"/>
          <w:noProof/>
        </w:rPr>
        <w:t>June 20, 2017</w:t>
      </w:r>
      <w:r w:rsidRPr="0069666D">
        <w:rPr>
          <w:rFonts w:ascii="Arial" w:hAnsi="Arial" w:cs="Arial"/>
        </w:rPr>
        <w:fldChar w:fldCharType="end"/>
      </w:r>
    </w:p>
    <w:p w14:paraId="0F78EC81" w14:textId="77777777" w:rsidR="00D641D6" w:rsidRPr="0069666D" w:rsidRDefault="00D641D6" w:rsidP="00B61C0E">
      <w:pPr>
        <w:pStyle w:val="BodyText3"/>
        <w:rPr>
          <w:rFonts w:ascii="Arial" w:hAnsi="Arial" w:cs="Arial"/>
        </w:rPr>
      </w:pPr>
      <w:r w:rsidRPr="0069666D">
        <w:rPr>
          <w:rFonts w:ascii="Arial" w:hAnsi="Arial" w:cs="Arial"/>
          <w:b/>
        </w:rPr>
        <w:lastRenderedPageBreak/>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2B44DE07" w14:textId="77777777" w:rsidR="00EC73F9"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EC73F9">
        <w:rPr>
          <w:noProof/>
        </w:rPr>
        <w:t>1</w:t>
      </w:r>
      <w:r w:rsidR="00EC73F9">
        <w:rPr>
          <w:noProof/>
          <w:sz w:val="24"/>
          <w:szCs w:val="24"/>
        </w:rPr>
        <w:tab/>
      </w:r>
      <w:r w:rsidR="00EC73F9">
        <w:rPr>
          <w:noProof/>
        </w:rPr>
        <w:t>Overview</w:t>
      </w:r>
      <w:r w:rsidR="00EC73F9">
        <w:rPr>
          <w:noProof/>
        </w:rPr>
        <w:tab/>
      </w:r>
      <w:r w:rsidR="00EC73F9">
        <w:rPr>
          <w:noProof/>
        </w:rPr>
        <w:fldChar w:fldCharType="begin"/>
      </w:r>
      <w:r w:rsidR="00EC73F9">
        <w:rPr>
          <w:noProof/>
        </w:rPr>
        <w:instrText xml:space="preserve"> PAGEREF _Toc485729814 \h </w:instrText>
      </w:r>
      <w:r w:rsidR="00EC73F9">
        <w:rPr>
          <w:noProof/>
        </w:rPr>
      </w:r>
      <w:r w:rsidR="00EC73F9">
        <w:rPr>
          <w:noProof/>
        </w:rPr>
        <w:fldChar w:fldCharType="separate"/>
      </w:r>
      <w:r w:rsidR="00EC73F9">
        <w:rPr>
          <w:noProof/>
        </w:rPr>
        <w:t>5</w:t>
      </w:r>
      <w:r w:rsidR="00EC73F9">
        <w:rPr>
          <w:noProof/>
        </w:rPr>
        <w:fldChar w:fldCharType="end"/>
      </w:r>
    </w:p>
    <w:p w14:paraId="0C0679F4" w14:textId="77777777" w:rsidR="00EC73F9" w:rsidRDefault="00EC73F9">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_Toc485729815 \h </w:instrText>
      </w:r>
      <w:r>
        <w:rPr>
          <w:noProof/>
        </w:rPr>
      </w:r>
      <w:r>
        <w:rPr>
          <w:noProof/>
        </w:rPr>
        <w:fldChar w:fldCharType="separate"/>
      </w:r>
      <w:r>
        <w:rPr>
          <w:noProof/>
        </w:rPr>
        <w:t>5</w:t>
      </w:r>
      <w:r>
        <w:rPr>
          <w:noProof/>
        </w:rPr>
        <w:fldChar w:fldCharType="end"/>
      </w:r>
    </w:p>
    <w:p w14:paraId="6F813D16" w14:textId="77777777" w:rsidR="00EC73F9" w:rsidRDefault="00EC73F9">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_Toc485729816 \h </w:instrText>
      </w:r>
      <w:r>
        <w:rPr>
          <w:noProof/>
        </w:rPr>
      </w:r>
      <w:r>
        <w:rPr>
          <w:noProof/>
        </w:rPr>
        <w:fldChar w:fldCharType="separate"/>
      </w:r>
      <w:r>
        <w:rPr>
          <w:noProof/>
        </w:rPr>
        <w:t>5</w:t>
      </w:r>
      <w:r>
        <w:rPr>
          <w:noProof/>
        </w:rPr>
        <w:fldChar w:fldCharType="end"/>
      </w:r>
    </w:p>
    <w:p w14:paraId="4C115EB7" w14:textId="77777777" w:rsidR="00EC73F9" w:rsidRDefault="00EC73F9">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_Toc485729817 \h </w:instrText>
      </w:r>
      <w:r>
        <w:rPr>
          <w:noProof/>
        </w:rPr>
      </w:r>
      <w:r>
        <w:rPr>
          <w:noProof/>
        </w:rPr>
        <w:fldChar w:fldCharType="separate"/>
      </w:r>
      <w:r>
        <w:rPr>
          <w:noProof/>
        </w:rPr>
        <w:t>5</w:t>
      </w:r>
      <w:r>
        <w:rPr>
          <w:noProof/>
        </w:rPr>
        <w:fldChar w:fldCharType="end"/>
      </w:r>
    </w:p>
    <w:p w14:paraId="516B77B5" w14:textId="77777777" w:rsidR="00EC73F9" w:rsidRDefault="00EC73F9">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_Toc485729818 \h </w:instrText>
      </w:r>
      <w:r>
        <w:rPr>
          <w:noProof/>
        </w:rPr>
      </w:r>
      <w:r>
        <w:rPr>
          <w:noProof/>
        </w:rPr>
        <w:fldChar w:fldCharType="separate"/>
      </w:r>
      <w:r>
        <w:rPr>
          <w:noProof/>
        </w:rPr>
        <w:t>5</w:t>
      </w:r>
      <w:r>
        <w:rPr>
          <w:noProof/>
        </w:rPr>
        <w:fldChar w:fldCharType="end"/>
      </w:r>
    </w:p>
    <w:p w14:paraId="22DC43CE" w14:textId="77777777" w:rsidR="00EC73F9" w:rsidRDefault="00EC73F9">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_Toc485729819 \h </w:instrText>
      </w:r>
      <w:r>
        <w:rPr>
          <w:noProof/>
        </w:rPr>
      </w:r>
      <w:r>
        <w:rPr>
          <w:noProof/>
        </w:rPr>
        <w:fldChar w:fldCharType="separate"/>
      </w:r>
      <w:r>
        <w:rPr>
          <w:noProof/>
        </w:rPr>
        <w:t>5</w:t>
      </w:r>
      <w:r>
        <w:rPr>
          <w:noProof/>
        </w:rPr>
        <w:fldChar w:fldCharType="end"/>
      </w:r>
    </w:p>
    <w:p w14:paraId="772202A2" w14:textId="77777777" w:rsidR="00EC73F9" w:rsidRDefault="00EC73F9">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_Toc485729820 \h </w:instrText>
      </w:r>
      <w:r>
        <w:rPr>
          <w:noProof/>
        </w:rPr>
      </w:r>
      <w:r>
        <w:rPr>
          <w:noProof/>
        </w:rPr>
        <w:fldChar w:fldCharType="separate"/>
      </w:r>
      <w:r>
        <w:rPr>
          <w:noProof/>
        </w:rPr>
        <w:t>6</w:t>
      </w:r>
      <w:r>
        <w:rPr>
          <w:noProof/>
        </w:rPr>
        <w:fldChar w:fldCharType="end"/>
      </w:r>
    </w:p>
    <w:p w14:paraId="6ECC0805" w14:textId="77777777" w:rsidR="00EC73F9" w:rsidRDefault="00EC73F9">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_Toc485729821 \h </w:instrText>
      </w:r>
      <w:r>
        <w:rPr>
          <w:noProof/>
        </w:rPr>
      </w:r>
      <w:r>
        <w:rPr>
          <w:noProof/>
        </w:rPr>
        <w:fldChar w:fldCharType="separate"/>
      </w:r>
      <w:r>
        <w:rPr>
          <w:noProof/>
        </w:rPr>
        <w:t>6</w:t>
      </w:r>
      <w:r>
        <w:rPr>
          <w:noProof/>
        </w:rPr>
        <w:fldChar w:fldCharType="end"/>
      </w:r>
    </w:p>
    <w:p w14:paraId="245C9BBC" w14:textId="77777777" w:rsidR="00EC73F9" w:rsidRDefault="00EC73F9">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_Toc485729822 \h </w:instrText>
      </w:r>
      <w:r>
        <w:rPr>
          <w:noProof/>
        </w:rPr>
      </w:r>
      <w:r>
        <w:rPr>
          <w:noProof/>
        </w:rPr>
        <w:fldChar w:fldCharType="separate"/>
      </w:r>
      <w:r>
        <w:rPr>
          <w:noProof/>
        </w:rPr>
        <w:t>6</w:t>
      </w:r>
      <w:r>
        <w:rPr>
          <w:noProof/>
        </w:rPr>
        <w:fldChar w:fldCharType="end"/>
      </w:r>
    </w:p>
    <w:p w14:paraId="0FCF2EC7" w14:textId="77777777" w:rsidR="00EC73F9" w:rsidRDefault="00EC73F9">
      <w:pPr>
        <w:pStyle w:val="TOC2"/>
        <w:rPr>
          <w:rFonts w:cstheme="minorBidi"/>
          <w:noProof/>
          <w:sz w:val="24"/>
          <w:szCs w:val="24"/>
        </w:rPr>
      </w:pPr>
      <w:r>
        <w:rPr>
          <w:noProof/>
        </w:rPr>
        <w:t>2.8</w:t>
      </w:r>
      <w:r>
        <w:rPr>
          <w:rFonts w:cstheme="minorBidi"/>
          <w:noProof/>
          <w:sz w:val="24"/>
          <w:szCs w:val="24"/>
        </w:rPr>
        <w:tab/>
      </w:r>
      <w:r>
        <w:rPr>
          <w:noProof/>
        </w:rPr>
        <w:t>Game</w:t>
      </w:r>
      <w:r>
        <w:rPr>
          <w:noProof/>
        </w:rPr>
        <w:tab/>
      </w:r>
      <w:r>
        <w:rPr>
          <w:noProof/>
        </w:rPr>
        <w:fldChar w:fldCharType="begin"/>
      </w:r>
      <w:r>
        <w:rPr>
          <w:noProof/>
        </w:rPr>
        <w:instrText xml:space="preserve"> PAGEREF _Toc485729823 \h </w:instrText>
      </w:r>
      <w:r>
        <w:rPr>
          <w:noProof/>
        </w:rPr>
      </w:r>
      <w:r>
        <w:rPr>
          <w:noProof/>
        </w:rPr>
        <w:fldChar w:fldCharType="separate"/>
      </w:r>
      <w:r>
        <w:rPr>
          <w:noProof/>
        </w:rPr>
        <w:t>6</w:t>
      </w:r>
      <w:r>
        <w:rPr>
          <w:noProof/>
        </w:rPr>
        <w:fldChar w:fldCharType="end"/>
      </w:r>
    </w:p>
    <w:p w14:paraId="1A42339B" w14:textId="77777777" w:rsidR="00EC73F9" w:rsidRDefault="00EC73F9">
      <w:pPr>
        <w:pStyle w:val="TOC2"/>
        <w:rPr>
          <w:rFonts w:cstheme="minorBidi"/>
          <w:noProof/>
          <w:sz w:val="24"/>
          <w:szCs w:val="24"/>
        </w:rPr>
      </w:pPr>
      <w:r>
        <w:rPr>
          <w:noProof/>
        </w:rPr>
        <w:t>2.9</w:t>
      </w:r>
      <w:r>
        <w:rPr>
          <w:rFonts w:cstheme="minorBidi"/>
          <w:noProof/>
          <w:sz w:val="24"/>
          <w:szCs w:val="24"/>
        </w:rPr>
        <w:tab/>
      </w:r>
      <w:r>
        <w:rPr>
          <w:noProof/>
        </w:rPr>
        <w:t>GameEvents</w:t>
      </w:r>
      <w:r>
        <w:rPr>
          <w:noProof/>
        </w:rPr>
        <w:tab/>
      </w:r>
      <w:r>
        <w:rPr>
          <w:noProof/>
        </w:rPr>
        <w:fldChar w:fldCharType="begin"/>
      </w:r>
      <w:r>
        <w:rPr>
          <w:noProof/>
        </w:rPr>
        <w:instrText xml:space="preserve"> PAGEREF _Toc485729824 \h </w:instrText>
      </w:r>
      <w:r>
        <w:rPr>
          <w:noProof/>
        </w:rPr>
      </w:r>
      <w:r>
        <w:rPr>
          <w:noProof/>
        </w:rPr>
        <w:fldChar w:fldCharType="separate"/>
      </w:r>
      <w:r>
        <w:rPr>
          <w:noProof/>
        </w:rPr>
        <w:t>7</w:t>
      </w:r>
      <w:r>
        <w:rPr>
          <w:noProof/>
        </w:rPr>
        <w:fldChar w:fldCharType="end"/>
      </w:r>
    </w:p>
    <w:p w14:paraId="78C27455" w14:textId="77777777" w:rsidR="00EC73F9" w:rsidRDefault="00EC73F9">
      <w:pPr>
        <w:pStyle w:val="TOC2"/>
        <w:rPr>
          <w:rFonts w:cstheme="minorBidi"/>
          <w:noProof/>
          <w:sz w:val="24"/>
          <w:szCs w:val="24"/>
        </w:rPr>
      </w:pPr>
      <w:r>
        <w:rPr>
          <w:noProof/>
        </w:rPr>
        <w:t>2.10</w:t>
      </w:r>
      <w:r>
        <w:rPr>
          <w:rFonts w:cstheme="minorBidi"/>
          <w:noProof/>
          <w:sz w:val="24"/>
          <w:szCs w:val="24"/>
        </w:rPr>
        <w:tab/>
      </w:r>
      <w:r>
        <w:rPr>
          <w:noProof/>
        </w:rPr>
        <w:t>Viewers</w:t>
      </w:r>
      <w:r>
        <w:rPr>
          <w:noProof/>
        </w:rPr>
        <w:tab/>
      </w:r>
      <w:r>
        <w:rPr>
          <w:noProof/>
        </w:rPr>
        <w:fldChar w:fldCharType="begin"/>
      </w:r>
      <w:r>
        <w:rPr>
          <w:noProof/>
        </w:rPr>
        <w:instrText xml:space="preserve"> PAGEREF _Toc485729825 \h </w:instrText>
      </w:r>
      <w:r>
        <w:rPr>
          <w:noProof/>
        </w:rPr>
      </w:r>
      <w:r>
        <w:rPr>
          <w:noProof/>
        </w:rPr>
        <w:fldChar w:fldCharType="separate"/>
      </w:r>
      <w:r>
        <w:rPr>
          <w:noProof/>
        </w:rPr>
        <w:t>7</w:t>
      </w:r>
      <w:r>
        <w:rPr>
          <w:noProof/>
        </w:rPr>
        <w:fldChar w:fldCharType="end"/>
      </w:r>
    </w:p>
    <w:p w14:paraId="56F5D577" w14:textId="77777777" w:rsidR="00EC73F9" w:rsidRDefault="00EC73F9">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_Toc485729826 \h </w:instrText>
      </w:r>
      <w:r>
        <w:rPr>
          <w:noProof/>
        </w:rPr>
      </w:r>
      <w:r>
        <w:rPr>
          <w:noProof/>
        </w:rPr>
        <w:fldChar w:fldCharType="separate"/>
      </w:r>
      <w:r>
        <w:rPr>
          <w:noProof/>
        </w:rPr>
        <w:t>8</w:t>
      </w:r>
      <w:r>
        <w:rPr>
          <w:noProof/>
        </w:rPr>
        <w:fldChar w:fldCharType="end"/>
      </w:r>
    </w:p>
    <w:p w14:paraId="300B2859" w14:textId="77777777" w:rsidR="00EC73F9" w:rsidRDefault="00EC73F9">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_Toc485729827 \h </w:instrText>
      </w:r>
      <w:r>
        <w:rPr>
          <w:noProof/>
        </w:rPr>
      </w:r>
      <w:r>
        <w:rPr>
          <w:noProof/>
        </w:rPr>
        <w:fldChar w:fldCharType="separate"/>
      </w:r>
      <w:r>
        <w:rPr>
          <w:noProof/>
        </w:rPr>
        <w:t>8</w:t>
      </w:r>
      <w:r>
        <w:rPr>
          <w:noProof/>
        </w:rPr>
        <w:fldChar w:fldCharType="end"/>
      </w:r>
    </w:p>
    <w:p w14:paraId="3717AA4F" w14:textId="77777777" w:rsidR="00EC73F9" w:rsidRDefault="00EC73F9">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_Toc485729828 \h </w:instrText>
      </w:r>
      <w:r>
        <w:rPr>
          <w:noProof/>
        </w:rPr>
      </w:r>
      <w:r>
        <w:rPr>
          <w:noProof/>
        </w:rPr>
        <w:fldChar w:fldCharType="separate"/>
      </w:r>
      <w:r>
        <w:rPr>
          <w:noProof/>
        </w:rPr>
        <w:t>8</w:t>
      </w:r>
      <w:r>
        <w:rPr>
          <w:noProof/>
        </w:rPr>
        <w:fldChar w:fldCharType="end"/>
      </w:r>
    </w:p>
    <w:p w14:paraId="21ED7995" w14:textId="77777777" w:rsidR="00EC73F9" w:rsidRDefault="00EC73F9">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_Toc485729829 \h </w:instrText>
      </w:r>
      <w:r>
        <w:rPr>
          <w:noProof/>
        </w:rPr>
      </w:r>
      <w:r>
        <w:rPr>
          <w:noProof/>
        </w:rPr>
        <w:fldChar w:fldCharType="separate"/>
      </w:r>
      <w:r>
        <w:rPr>
          <w:noProof/>
        </w:rPr>
        <w:t>10</w:t>
      </w:r>
      <w:r>
        <w:rPr>
          <w:noProof/>
        </w:rPr>
        <w:fldChar w:fldCharType="end"/>
      </w:r>
    </w:p>
    <w:p w14:paraId="2E5E1DA6" w14:textId="77777777" w:rsidR="00EC73F9" w:rsidRDefault="00EC73F9">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_Toc485729830 \h </w:instrText>
      </w:r>
      <w:r>
        <w:rPr>
          <w:noProof/>
        </w:rPr>
      </w:r>
      <w:r>
        <w:rPr>
          <w:noProof/>
        </w:rPr>
        <w:fldChar w:fldCharType="separate"/>
      </w:r>
      <w:r>
        <w:rPr>
          <w:noProof/>
        </w:rPr>
        <w:t>11</w:t>
      </w:r>
      <w:r>
        <w:rPr>
          <w:noProof/>
        </w:rPr>
        <w:fldChar w:fldCharType="end"/>
      </w:r>
    </w:p>
    <w:p w14:paraId="6BA43EF2" w14:textId="77777777" w:rsidR="00EC73F9" w:rsidRDefault="00EC73F9">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_Toc485729831 \h </w:instrText>
      </w:r>
      <w:r>
        <w:rPr>
          <w:noProof/>
        </w:rPr>
      </w:r>
      <w:r>
        <w:rPr>
          <w:noProof/>
        </w:rPr>
        <w:fldChar w:fldCharType="separate"/>
      </w:r>
      <w:r>
        <w:rPr>
          <w:noProof/>
        </w:rPr>
        <w:t>13</w:t>
      </w:r>
      <w:r>
        <w:rPr>
          <w:noProof/>
        </w:rPr>
        <w:fldChar w:fldCharType="end"/>
      </w:r>
    </w:p>
    <w:p w14:paraId="170FBB5C" w14:textId="77777777" w:rsidR="00EC73F9" w:rsidRDefault="00EC73F9">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_Toc485729832 \h </w:instrText>
      </w:r>
      <w:r>
        <w:rPr>
          <w:noProof/>
        </w:rPr>
      </w:r>
      <w:r>
        <w:rPr>
          <w:noProof/>
        </w:rPr>
        <w:fldChar w:fldCharType="separate"/>
      </w:r>
      <w:r>
        <w:rPr>
          <w:noProof/>
        </w:rPr>
        <w:t>13</w:t>
      </w:r>
      <w:r>
        <w:rPr>
          <w:noProof/>
        </w:rPr>
        <w:fldChar w:fldCharType="end"/>
      </w:r>
    </w:p>
    <w:p w14:paraId="51936C32" w14:textId="77777777" w:rsidR="00EC73F9" w:rsidRDefault="00EC73F9">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_Toc485729833 \h </w:instrText>
      </w:r>
      <w:r>
        <w:rPr>
          <w:noProof/>
        </w:rPr>
      </w:r>
      <w:r>
        <w:rPr>
          <w:noProof/>
        </w:rPr>
        <w:fldChar w:fldCharType="separate"/>
      </w:r>
      <w:r>
        <w:rPr>
          <w:noProof/>
        </w:rPr>
        <w:t>13</w:t>
      </w:r>
      <w:r>
        <w:rPr>
          <w:noProof/>
        </w:rPr>
        <w:fldChar w:fldCharType="end"/>
      </w:r>
    </w:p>
    <w:p w14:paraId="1FAAA7B6" w14:textId="77777777" w:rsidR="00EC73F9" w:rsidRDefault="00EC73F9">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_Toc485729834 \h </w:instrText>
      </w:r>
      <w:r>
        <w:rPr>
          <w:noProof/>
        </w:rPr>
      </w:r>
      <w:r>
        <w:rPr>
          <w:noProof/>
        </w:rPr>
        <w:fldChar w:fldCharType="separate"/>
      </w:r>
      <w:r>
        <w:rPr>
          <w:noProof/>
        </w:rPr>
        <w:t>14</w:t>
      </w:r>
      <w:r>
        <w:rPr>
          <w:noProof/>
        </w:rPr>
        <w:fldChar w:fldCharType="end"/>
      </w:r>
    </w:p>
    <w:p w14:paraId="70F0BA05" w14:textId="77777777" w:rsidR="00EC73F9" w:rsidRDefault="00EC73F9">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_Toc485729835 \h </w:instrText>
      </w:r>
      <w:r>
        <w:rPr>
          <w:noProof/>
        </w:rPr>
      </w:r>
      <w:r>
        <w:rPr>
          <w:noProof/>
        </w:rPr>
        <w:fldChar w:fldCharType="separate"/>
      </w:r>
      <w:r>
        <w:rPr>
          <w:noProof/>
        </w:rPr>
        <w:t>14</w:t>
      </w:r>
      <w:r>
        <w:rPr>
          <w:noProof/>
        </w:rPr>
        <w:fldChar w:fldCharType="end"/>
      </w:r>
    </w:p>
    <w:p w14:paraId="5E1D47E7" w14:textId="77777777" w:rsidR="00EC73F9" w:rsidRDefault="00EC73F9">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_Toc485729836 \h </w:instrText>
      </w:r>
      <w:r>
        <w:rPr>
          <w:noProof/>
        </w:rPr>
      </w:r>
      <w:r>
        <w:rPr>
          <w:noProof/>
        </w:rPr>
        <w:fldChar w:fldCharType="separate"/>
      </w:r>
      <w:r>
        <w:rPr>
          <w:noProof/>
        </w:rPr>
        <w:t>15</w:t>
      </w:r>
      <w:r>
        <w:rPr>
          <w:noProof/>
        </w:rPr>
        <w:fldChar w:fldCharType="end"/>
      </w:r>
    </w:p>
    <w:p w14:paraId="245C4CF3" w14:textId="77777777" w:rsidR="00EC73F9" w:rsidRDefault="00EC73F9">
      <w:pPr>
        <w:pStyle w:val="TOC2"/>
        <w:rPr>
          <w:rFonts w:cstheme="minorBidi"/>
          <w:noProof/>
          <w:sz w:val="24"/>
          <w:szCs w:val="24"/>
        </w:rPr>
      </w:pPr>
      <w:r>
        <w:rPr>
          <w:noProof/>
        </w:rPr>
        <w:t>8.3</w:t>
      </w:r>
      <w:r>
        <w:rPr>
          <w:rFonts w:cstheme="minorBidi"/>
          <w:noProof/>
          <w:sz w:val="24"/>
          <w:szCs w:val="24"/>
        </w:rPr>
        <w:tab/>
      </w:r>
      <w:r>
        <w:rPr>
          <w:noProof/>
        </w:rPr>
        <w:t>Proposed modifications to the current UI:</w:t>
      </w:r>
      <w:r>
        <w:rPr>
          <w:noProof/>
        </w:rPr>
        <w:tab/>
      </w:r>
      <w:r>
        <w:rPr>
          <w:noProof/>
        </w:rPr>
        <w:fldChar w:fldCharType="begin"/>
      </w:r>
      <w:r>
        <w:rPr>
          <w:noProof/>
        </w:rPr>
        <w:instrText xml:space="preserve"> PAGEREF _Toc485729837 \h </w:instrText>
      </w:r>
      <w:r>
        <w:rPr>
          <w:noProof/>
        </w:rPr>
      </w:r>
      <w:r>
        <w:rPr>
          <w:noProof/>
        </w:rPr>
        <w:fldChar w:fldCharType="separate"/>
      </w:r>
      <w:r>
        <w:rPr>
          <w:noProof/>
        </w:rPr>
        <w:t>16</w:t>
      </w:r>
      <w:r>
        <w:rPr>
          <w:noProof/>
        </w:rPr>
        <w:fldChar w:fldCharType="end"/>
      </w:r>
    </w:p>
    <w:p w14:paraId="0400CC90" w14:textId="77777777" w:rsidR="00EC73F9" w:rsidRDefault="00EC73F9">
      <w:pPr>
        <w:pStyle w:val="TOC2"/>
        <w:rPr>
          <w:rFonts w:cstheme="minorBidi"/>
          <w:noProof/>
          <w:sz w:val="24"/>
          <w:szCs w:val="24"/>
        </w:rPr>
      </w:pPr>
      <w:r>
        <w:rPr>
          <w:noProof/>
        </w:rPr>
        <w:t>8.4</w:t>
      </w:r>
      <w:r>
        <w:rPr>
          <w:rFonts w:cstheme="minorBidi"/>
          <w:noProof/>
          <w:sz w:val="24"/>
          <w:szCs w:val="24"/>
        </w:rPr>
        <w:tab/>
      </w:r>
      <w:r>
        <w:rPr>
          <w:noProof/>
        </w:rPr>
        <w:t>Proposed UI changes</w:t>
      </w:r>
      <w:r>
        <w:rPr>
          <w:noProof/>
        </w:rPr>
        <w:tab/>
      </w:r>
      <w:r>
        <w:rPr>
          <w:noProof/>
        </w:rPr>
        <w:fldChar w:fldCharType="begin"/>
      </w:r>
      <w:r>
        <w:rPr>
          <w:noProof/>
        </w:rPr>
        <w:instrText xml:space="preserve"> PAGEREF _Toc485729838 \h </w:instrText>
      </w:r>
      <w:r>
        <w:rPr>
          <w:noProof/>
        </w:rPr>
      </w:r>
      <w:r>
        <w:rPr>
          <w:noProof/>
        </w:rPr>
        <w:fldChar w:fldCharType="separate"/>
      </w:r>
      <w:r>
        <w:rPr>
          <w:noProof/>
        </w:rPr>
        <w:t>17</w:t>
      </w:r>
      <w:r>
        <w:rPr>
          <w:noProof/>
        </w:rPr>
        <w:fldChar w:fldCharType="end"/>
      </w:r>
    </w:p>
    <w:p w14:paraId="2DB47253" w14:textId="77777777" w:rsidR="00EC73F9" w:rsidRDefault="00EC73F9">
      <w:pPr>
        <w:pStyle w:val="TOC2"/>
        <w:rPr>
          <w:rFonts w:cstheme="minorBidi"/>
          <w:noProof/>
          <w:sz w:val="24"/>
          <w:szCs w:val="24"/>
        </w:rPr>
      </w:pPr>
      <w:r>
        <w:rPr>
          <w:noProof/>
        </w:rPr>
        <w:t>8.5</w:t>
      </w:r>
      <w:r>
        <w:rPr>
          <w:rFonts w:cstheme="minorBidi"/>
          <w:noProof/>
          <w:sz w:val="24"/>
          <w:szCs w:val="24"/>
        </w:rPr>
        <w:tab/>
      </w:r>
      <w:r>
        <w:rPr>
          <w:noProof/>
        </w:rPr>
        <w:t>Game start</w:t>
      </w:r>
      <w:r>
        <w:rPr>
          <w:noProof/>
        </w:rPr>
        <w:tab/>
      </w:r>
      <w:r>
        <w:rPr>
          <w:noProof/>
        </w:rPr>
        <w:fldChar w:fldCharType="begin"/>
      </w:r>
      <w:r>
        <w:rPr>
          <w:noProof/>
        </w:rPr>
        <w:instrText xml:space="preserve"> PAGEREF _Toc485729839 \h </w:instrText>
      </w:r>
      <w:r>
        <w:rPr>
          <w:noProof/>
        </w:rPr>
      </w:r>
      <w:r>
        <w:rPr>
          <w:noProof/>
        </w:rPr>
        <w:fldChar w:fldCharType="separate"/>
      </w:r>
      <w:r>
        <w:rPr>
          <w:noProof/>
        </w:rPr>
        <w:t>18</w:t>
      </w:r>
      <w:r>
        <w:rPr>
          <w:noProof/>
        </w:rPr>
        <w:fldChar w:fldCharType="end"/>
      </w:r>
    </w:p>
    <w:p w14:paraId="7E92B4F6" w14:textId="77777777" w:rsidR="00EC73F9" w:rsidRDefault="00EC73F9">
      <w:pPr>
        <w:pStyle w:val="TOC1"/>
        <w:rPr>
          <w:noProof/>
          <w:sz w:val="24"/>
          <w:szCs w:val="24"/>
        </w:rPr>
      </w:pPr>
      <w:r>
        <w:rPr>
          <w:noProof/>
        </w:rPr>
        <w:t>9</w:t>
      </w:r>
      <w:r>
        <w:rPr>
          <w:noProof/>
          <w:sz w:val="24"/>
          <w:szCs w:val="24"/>
        </w:rPr>
        <w:tab/>
      </w:r>
      <w:r>
        <w:rPr>
          <w:noProof/>
        </w:rPr>
        <w:t>Game Field UI</w:t>
      </w:r>
      <w:r>
        <w:rPr>
          <w:noProof/>
        </w:rPr>
        <w:tab/>
      </w:r>
      <w:r>
        <w:rPr>
          <w:noProof/>
        </w:rPr>
        <w:fldChar w:fldCharType="begin"/>
      </w:r>
      <w:r>
        <w:rPr>
          <w:noProof/>
        </w:rPr>
        <w:instrText xml:space="preserve"> PAGEREF _Toc485729840 \h </w:instrText>
      </w:r>
      <w:r>
        <w:rPr>
          <w:noProof/>
        </w:rPr>
      </w:r>
      <w:r>
        <w:rPr>
          <w:noProof/>
        </w:rPr>
        <w:fldChar w:fldCharType="separate"/>
      </w:r>
      <w:r>
        <w:rPr>
          <w:noProof/>
        </w:rPr>
        <w:t>19</w:t>
      </w:r>
      <w:r>
        <w:rPr>
          <w:noProof/>
        </w:rPr>
        <w:fldChar w:fldCharType="end"/>
      </w:r>
    </w:p>
    <w:p w14:paraId="5D354743" w14:textId="77777777" w:rsidR="00EC73F9" w:rsidRDefault="00EC73F9">
      <w:pPr>
        <w:pStyle w:val="TOC2"/>
        <w:rPr>
          <w:rFonts w:cstheme="minorBidi"/>
          <w:noProof/>
          <w:sz w:val="24"/>
          <w:szCs w:val="24"/>
        </w:rPr>
      </w:pPr>
      <w:r>
        <w:rPr>
          <w:noProof/>
        </w:rPr>
        <w:t>9.1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_Toc485729841 \h </w:instrText>
      </w:r>
      <w:r>
        <w:rPr>
          <w:noProof/>
        </w:rPr>
      </w:r>
      <w:r>
        <w:rPr>
          <w:noProof/>
        </w:rPr>
        <w:fldChar w:fldCharType="separate"/>
      </w:r>
      <w:r>
        <w:rPr>
          <w:noProof/>
        </w:rPr>
        <w:t>19</w:t>
      </w:r>
      <w:r>
        <w:rPr>
          <w:noProof/>
        </w:rPr>
        <w:fldChar w:fldCharType="end"/>
      </w:r>
    </w:p>
    <w:p w14:paraId="5FFBC5F5" w14:textId="77777777" w:rsidR="00EC73F9" w:rsidRDefault="00EC73F9">
      <w:pPr>
        <w:pStyle w:val="TOC2"/>
        <w:rPr>
          <w:rFonts w:cstheme="minorBidi"/>
          <w:noProof/>
          <w:sz w:val="24"/>
          <w:szCs w:val="24"/>
        </w:rPr>
      </w:pPr>
      <w:r>
        <w:rPr>
          <w:noProof/>
        </w:rPr>
        <w:t>9.2</w:t>
      </w:r>
      <w:r>
        <w:rPr>
          <w:rFonts w:cstheme="minorBidi"/>
          <w:noProof/>
          <w:sz w:val="24"/>
          <w:szCs w:val="24"/>
        </w:rPr>
        <w:tab/>
      </w:r>
      <w:r>
        <w:rPr>
          <w:noProof/>
        </w:rPr>
        <w:t>Player Cards</w:t>
      </w:r>
      <w:r>
        <w:rPr>
          <w:noProof/>
        </w:rPr>
        <w:tab/>
      </w:r>
      <w:r>
        <w:rPr>
          <w:noProof/>
        </w:rPr>
        <w:fldChar w:fldCharType="begin"/>
      </w:r>
      <w:r>
        <w:rPr>
          <w:noProof/>
        </w:rPr>
        <w:instrText xml:space="preserve"> PAGEREF _Toc485729842 \h </w:instrText>
      </w:r>
      <w:r>
        <w:rPr>
          <w:noProof/>
        </w:rPr>
      </w:r>
      <w:r>
        <w:rPr>
          <w:noProof/>
        </w:rPr>
        <w:fldChar w:fldCharType="separate"/>
      </w:r>
      <w:r>
        <w:rPr>
          <w:noProof/>
        </w:rPr>
        <w:t>19</w:t>
      </w:r>
      <w:r>
        <w:rPr>
          <w:noProof/>
        </w:rPr>
        <w:fldChar w:fldCharType="end"/>
      </w:r>
    </w:p>
    <w:p w14:paraId="58E62211" w14:textId="77777777" w:rsidR="00EC73F9" w:rsidRDefault="00EC73F9">
      <w:pPr>
        <w:pStyle w:val="TOC2"/>
        <w:rPr>
          <w:rFonts w:cstheme="minorBidi"/>
          <w:noProof/>
          <w:sz w:val="24"/>
          <w:szCs w:val="24"/>
        </w:rPr>
      </w:pPr>
      <w:r>
        <w:rPr>
          <w:noProof/>
        </w:rPr>
        <w:t>9.3</w:t>
      </w:r>
      <w:r>
        <w:rPr>
          <w:rFonts w:cstheme="minorBidi"/>
          <w:noProof/>
          <w:sz w:val="24"/>
          <w:szCs w:val="24"/>
        </w:rPr>
        <w:tab/>
      </w:r>
      <w:r>
        <w:rPr>
          <w:noProof/>
        </w:rPr>
        <w:t>Data (TBD)</w:t>
      </w:r>
      <w:r>
        <w:rPr>
          <w:noProof/>
        </w:rPr>
        <w:tab/>
      </w:r>
      <w:r>
        <w:rPr>
          <w:noProof/>
        </w:rPr>
        <w:fldChar w:fldCharType="begin"/>
      </w:r>
      <w:r>
        <w:rPr>
          <w:noProof/>
        </w:rPr>
        <w:instrText xml:space="preserve"> PAGEREF _Toc485729843 \h </w:instrText>
      </w:r>
      <w:r>
        <w:rPr>
          <w:noProof/>
        </w:rPr>
      </w:r>
      <w:r>
        <w:rPr>
          <w:noProof/>
        </w:rPr>
        <w:fldChar w:fldCharType="separate"/>
      </w:r>
      <w:r>
        <w:rPr>
          <w:noProof/>
        </w:rPr>
        <w:t>22</w:t>
      </w:r>
      <w:r>
        <w:rPr>
          <w:noProof/>
        </w:rPr>
        <w:fldChar w:fldCharType="end"/>
      </w:r>
    </w:p>
    <w:p w14:paraId="0FB5CCC2" w14:textId="77777777" w:rsidR="00EC73F9" w:rsidRDefault="00EC73F9">
      <w:pPr>
        <w:pStyle w:val="TOC1"/>
        <w:rPr>
          <w:noProof/>
          <w:sz w:val="24"/>
          <w:szCs w:val="24"/>
        </w:rPr>
      </w:pPr>
      <w:r>
        <w:rPr>
          <w:noProof/>
        </w:rPr>
        <w:t>10</w:t>
      </w:r>
      <w:r>
        <w:rPr>
          <w:noProof/>
          <w:sz w:val="24"/>
          <w:szCs w:val="24"/>
        </w:rPr>
        <w:tab/>
      </w:r>
      <w:r>
        <w:rPr>
          <w:noProof/>
        </w:rPr>
        <w:t>API Samples</w:t>
      </w:r>
      <w:r>
        <w:rPr>
          <w:noProof/>
        </w:rPr>
        <w:tab/>
      </w:r>
      <w:r>
        <w:rPr>
          <w:noProof/>
        </w:rPr>
        <w:fldChar w:fldCharType="begin"/>
      </w:r>
      <w:r>
        <w:rPr>
          <w:noProof/>
        </w:rPr>
        <w:instrText xml:space="preserve"> PAGEREF _Toc485729844 \h </w:instrText>
      </w:r>
      <w:r>
        <w:rPr>
          <w:noProof/>
        </w:rPr>
      </w:r>
      <w:r>
        <w:rPr>
          <w:noProof/>
        </w:rPr>
        <w:fldChar w:fldCharType="separate"/>
      </w:r>
      <w:r>
        <w:rPr>
          <w:noProof/>
        </w:rPr>
        <w:t>23</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729814"/>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729815"/>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729816"/>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729817"/>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729818"/>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729819"/>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729820"/>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729821"/>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5729822"/>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proofErr w:type="spellStart"/>
      <w:r>
        <w:t>GameUserLineupPlayers</w:t>
      </w:r>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1" w:name="_Toc485729823"/>
      <w:r>
        <w:t>Game</w:t>
      </w:r>
      <w:bookmarkEnd w:id="11"/>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4D2F42" w:rsidRPr="0077420F" w:rsidRDefault="004D2F4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D2F42" w:rsidRPr="002E2D57"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p>
                          <w:p w14:paraId="1E89070F"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4D2F42" w:rsidRPr="0077420F" w:rsidRDefault="004D2F4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D2F42" w:rsidRPr="0096160C"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D2F42" w:rsidRPr="002E2D57" w:rsidRDefault="004D2F4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4D2F42" w:rsidRPr="009A4398" w:rsidRDefault="004D2F42" w:rsidP="0077420F">
                      <w:pPr>
                        <w:pStyle w:val="ListParagraph"/>
                        <w:numPr>
                          <w:ilvl w:val="0"/>
                          <w:numId w:val="19"/>
                        </w:numPr>
                        <w:spacing w:after="0" w:line="240" w:lineRule="auto"/>
                        <w:textAlignment w:val="baseline"/>
                        <w:rPr>
                          <w:rFonts w:eastAsia="Times New Roman"/>
                          <w:sz w:val="24"/>
                          <w:szCs w:val="24"/>
                        </w:rPr>
                      </w:pPr>
                    </w:p>
                    <w:p w14:paraId="1E89070F" w14:textId="77777777" w:rsidR="004D2F42" w:rsidRPr="0077420F" w:rsidRDefault="004D2F42"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200427">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2" w:name="_Toc485729824"/>
      <w:r>
        <w:rPr>
          <w:noProof/>
        </w:rPr>
        <w:t>GameEvents</w:t>
      </w:r>
      <w:bookmarkEnd w:id="12"/>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4D2F42" w:rsidRPr="00E60BAE" w:rsidRDefault="004D2F4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4D2F42" w:rsidRPr="002E46A0"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4D2F42" w:rsidRDefault="004D2F4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4D2F42" w:rsidRPr="00E225BC" w:rsidRDefault="004D2F4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D2F42" w:rsidRDefault="004D2F42" w:rsidP="006C5AB5">
                            <w:pPr>
                              <w:spacing w:after="0" w:line="240" w:lineRule="auto"/>
                              <w:textAlignment w:val="baseline"/>
                              <w:rPr>
                                <w:rFonts w:ascii="Arial" w:hAnsi="Arial"/>
                                <w:color w:val="000000" w:themeColor="text1"/>
                                <w:kern w:val="24"/>
                                <w:sz w:val="28"/>
                                <w:szCs w:val="28"/>
                              </w:rPr>
                            </w:pPr>
                          </w:p>
                          <w:p w14:paraId="173D5502" w14:textId="77777777" w:rsidR="004D2F42" w:rsidRPr="00E225BC" w:rsidRDefault="004D2F4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4D2F42" w:rsidRPr="00E60BAE" w:rsidRDefault="004D2F42"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4D2F42"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4D2F42" w:rsidRPr="002E46A0" w:rsidRDefault="004D2F42"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4D2F42" w:rsidRDefault="004D2F42"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4D2F42" w:rsidRPr="00E225BC" w:rsidRDefault="004D2F4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D2F42" w:rsidRDefault="004D2F42" w:rsidP="006C5AB5">
                      <w:pPr>
                        <w:spacing w:after="0" w:line="240" w:lineRule="auto"/>
                        <w:textAlignment w:val="baseline"/>
                        <w:rPr>
                          <w:rFonts w:ascii="Arial" w:hAnsi="Arial"/>
                          <w:color w:val="000000" w:themeColor="text1"/>
                          <w:kern w:val="24"/>
                          <w:sz w:val="28"/>
                          <w:szCs w:val="28"/>
                        </w:rPr>
                      </w:pPr>
                    </w:p>
                    <w:p w14:paraId="173D5502" w14:textId="77777777" w:rsidR="004D2F42" w:rsidRPr="00E225BC" w:rsidRDefault="004D2F4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4D2F42" w:rsidRPr="00E60BAE" w:rsidRDefault="004D2F4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4D2F42"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4D2F42"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4D2F42" w:rsidRPr="00BB7E74" w:rsidRDefault="004D2F4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4D2F42" w:rsidRPr="002E46A0"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4D2F42" w:rsidRDefault="004D2F4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4D2F42" w:rsidRPr="00E225BC" w:rsidRDefault="004D2F4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D2F42" w:rsidRDefault="004D2F42" w:rsidP="002E46A0">
                            <w:pPr>
                              <w:spacing w:after="0" w:line="240" w:lineRule="auto"/>
                              <w:textAlignment w:val="baseline"/>
                              <w:rPr>
                                <w:rFonts w:ascii="Arial" w:hAnsi="Arial"/>
                                <w:color w:val="000000" w:themeColor="text1"/>
                                <w:kern w:val="24"/>
                                <w:sz w:val="28"/>
                                <w:szCs w:val="28"/>
                              </w:rPr>
                            </w:pPr>
                          </w:p>
                          <w:p w14:paraId="77B61FB4" w14:textId="77777777" w:rsidR="004D2F42" w:rsidRPr="00E225BC" w:rsidRDefault="004D2F4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4D2F42" w:rsidRPr="00E60BAE" w:rsidRDefault="004D2F42"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4D2F42"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4D2F42"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4D2F42" w:rsidRPr="00BB7E74" w:rsidRDefault="004D2F42"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4D2F42" w:rsidRPr="002E46A0" w:rsidRDefault="004D2F42"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4D2F42" w:rsidRDefault="004D2F42"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4D2F42" w:rsidRPr="00E225BC" w:rsidRDefault="004D2F4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D2F42" w:rsidRDefault="004D2F42" w:rsidP="002E46A0">
                      <w:pPr>
                        <w:spacing w:after="0" w:line="240" w:lineRule="auto"/>
                        <w:textAlignment w:val="baseline"/>
                        <w:rPr>
                          <w:rFonts w:ascii="Arial" w:hAnsi="Arial"/>
                          <w:color w:val="000000" w:themeColor="text1"/>
                          <w:kern w:val="24"/>
                          <w:sz w:val="28"/>
                          <w:szCs w:val="28"/>
                        </w:rPr>
                      </w:pPr>
                    </w:p>
                    <w:p w14:paraId="77B61FB4" w14:textId="77777777" w:rsidR="004D2F42" w:rsidRPr="00E225BC" w:rsidRDefault="004D2F4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200427">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3" w:name="_Toc485729825"/>
      <w:r>
        <w:t>Viewers</w:t>
      </w:r>
      <w:bookmarkEnd w:id="13"/>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4" w:name="_Toc485729826"/>
      <w:r>
        <w:t>Database Schema</w:t>
      </w:r>
      <w:bookmarkEnd w:id="14"/>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200427">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5" w:name="_Toc485729827"/>
      <w:r>
        <w:t>Game States and transition</w:t>
      </w:r>
      <w:bookmarkEnd w:id="15"/>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6" w:name="_Toc485729828"/>
      <w:r>
        <w:t>Inviter states</w:t>
      </w:r>
      <w:bookmarkEnd w:id="16"/>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200427">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200427">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200427">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7" w:name="_Toc485729829"/>
      <w:r>
        <w:t>Game Login</w:t>
      </w:r>
      <w:bookmarkEnd w:id="17"/>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8" w:name="_Toc485729830"/>
      <w:r>
        <w:t>Game Broker signaling</w:t>
      </w:r>
      <w:bookmarkEnd w:id="18"/>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200427">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200427">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19" w:name="_Toc485729831"/>
      <w:r>
        <w:lastRenderedPageBreak/>
        <w:t>Player Importing</w:t>
      </w:r>
      <w:bookmarkEnd w:id="19"/>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0" w:name="_Toc485729832"/>
      <w:r>
        <w:t>Differences between types</w:t>
      </w:r>
      <w:bookmarkEnd w:id="20"/>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1" w:name="_Toc485729833"/>
      <w:r>
        <w:t>Import mechanism</w:t>
      </w:r>
      <w:bookmarkEnd w:id="21"/>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2" w:name="_Toc485729834"/>
      <w:r>
        <w:lastRenderedPageBreak/>
        <w:t>Invitation cycle</w:t>
      </w:r>
      <w:bookmarkEnd w:id="22"/>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200427">
          <w:rPr>
            <w:noProof/>
          </w:rPr>
          <w:t>9</w:t>
        </w:r>
      </w:fldSimple>
      <w:r>
        <w:t xml:space="preserve"> Selecting member or entering email</w:t>
      </w:r>
    </w:p>
    <w:p w14:paraId="74AB8478" w14:textId="78E9D8DA" w:rsidR="00215557" w:rsidRDefault="00215557" w:rsidP="00215557">
      <w:pPr>
        <w:pStyle w:val="Heading2"/>
      </w:pPr>
      <w:bookmarkStart w:id="23" w:name="_Toc485729835"/>
      <w:r>
        <w:t xml:space="preserve">Selecting </w:t>
      </w:r>
      <w:r w:rsidR="00566754">
        <w:t>team</w:t>
      </w:r>
      <w:r>
        <w:t xml:space="preserve"> (Inviter)</w:t>
      </w:r>
      <w:bookmarkEnd w:id="23"/>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200427">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4" w:name="_Toc485729836"/>
      <w:r>
        <w:t>Selecting a pitcher</w:t>
      </w:r>
      <w:bookmarkEnd w:id="24"/>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067E715F" w:rsidR="00D570C4" w:rsidRDefault="00A038C3" w:rsidP="00D570C4">
      <w:pPr>
        <w:keepNext/>
      </w:pPr>
      <w:r>
        <w:rPr>
          <w:noProof/>
        </w:rPr>
        <w:lastRenderedPageBreak/>
        <w:drawing>
          <wp:inline distT="0" distB="0" distL="0" distR="0" wp14:anchorId="07309E60" wp14:editId="507A7F9C">
            <wp:extent cx="5486400" cy="3238500"/>
            <wp:effectExtent l="0" t="0" r="0" b="12700"/>
            <wp:docPr id="23" name="Picture 2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200427">
          <w:rPr>
            <w:noProof/>
          </w:rPr>
          <w:t>11</w:t>
        </w:r>
      </w:fldSimple>
      <w:r>
        <w:t xml:space="preserve"> Selecting starter pitcher from team.</w:t>
      </w:r>
    </w:p>
    <w:p w14:paraId="13291D45" w14:textId="2311D972" w:rsidR="00215557" w:rsidRDefault="00215557"/>
    <w:p w14:paraId="7ECFBA95" w14:textId="3E311D67" w:rsidR="00D570C4" w:rsidRDefault="00D570C4" w:rsidP="00D570C4">
      <w:pPr>
        <w:pStyle w:val="Heading2"/>
      </w:pPr>
      <w:bookmarkStart w:id="25" w:name="_Toc485729837"/>
      <w:r>
        <w:t>Proposed modifications to the</w:t>
      </w:r>
      <w:r w:rsidR="00566754">
        <w:t xml:space="preserve"> current</w:t>
      </w:r>
      <w:r>
        <w:t xml:space="preserve"> UI:</w:t>
      </w:r>
      <w:bookmarkEnd w:id="25"/>
      <w:r>
        <w:t xml:space="preserve"> </w:t>
      </w:r>
    </w:p>
    <w:p w14:paraId="45B04E96" w14:textId="31147205" w:rsidR="00D570C4" w:rsidRDefault="007A0DBB" w:rsidP="00D570C4">
      <w:pPr>
        <w:pStyle w:val="ListParagraph"/>
        <w:numPr>
          <w:ilvl w:val="0"/>
          <w:numId w:val="31"/>
        </w:numPr>
        <w:rPr>
          <w:rFonts w:eastAsiaTheme="majorEastAsia"/>
        </w:rPr>
      </w:pPr>
      <w:r>
        <w:rPr>
          <w:rFonts w:eastAsiaTheme="majorEastAsia"/>
        </w:rPr>
        <w:t>Remove p</w:t>
      </w:r>
      <w:r w:rsidR="00D570C4">
        <w:rPr>
          <w:rFonts w:eastAsiaTheme="majorEastAsia"/>
        </w:rPr>
        <w:t>layer ‘cost’ (currently showing random numbers)</w:t>
      </w:r>
      <w:r>
        <w:rPr>
          <w:rFonts w:eastAsiaTheme="majorEastAsia"/>
        </w:rPr>
        <w:t>.</w:t>
      </w:r>
      <w:r w:rsidR="00D570C4">
        <w:rPr>
          <w:rFonts w:eastAsiaTheme="majorEastAsia"/>
        </w:rPr>
        <w:t xml:space="preserve"> </w:t>
      </w:r>
    </w:p>
    <w:p w14:paraId="49D3BAA1" w14:textId="671D0AD5" w:rsidR="00D570C4" w:rsidRDefault="00D570C4" w:rsidP="00D570C4">
      <w:pPr>
        <w:pStyle w:val="ListParagraph"/>
        <w:numPr>
          <w:ilvl w:val="0"/>
          <w:numId w:val="31"/>
        </w:numPr>
        <w:rPr>
          <w:rFonts w:eastAsiaTheme="majorEastAsia"/>
        </w:rPr>
      </w:pPr>
      <w:r>
        <w:rPr>
          <w:rFonts w:eastAsiaTheme="majorEastAsia"/>
        </w:rPr>
        <w:t xml:space="preserve">Radio buttons will </w:t>
      </w:r>
      <w:proofErr w:type="gramStart"/>
      <w:r>
        <w:rPr>
          <w:rFonts w:eastAsiaTheme="majorEastAsia"/>
        </w:rPr>
        <w:t>moved</w:t>
      </w:r>
      <w:proofErr w:type="gramEnd"/>
      <w:r>
        <w:rPr>
          <w:rFonts w:eastAsiaTheme="majorEastAsia"/>
        </w:rPr>
        <w:t xml:space="preserve"> to the right-most column</w:t>
      </w:r>
    </w:p>
    <w:p w14:paraId="553812B9" w14:textId="215C18C8" w:rsidR="00672F77" w:rsidRDefault="00D570C4" w:rsidP="00672F77">
      <w:pPr>
        <w:pStyle w:val="ListParagraph"/>
        <w:numPr>
          <w:ilvl w:val="0"/>
          <w:numId w:val="31"/>
        </w:numPr>
        <w:rPr>
          <w:rFonts w:eastAsiaTheme="majorEastAsia"/>
        </w:rPr>
      </w:pPr>
      <w:r>
        <w:rPr>
          <w:rFonts w:eastAsiaTheme="majorEastAsia"/>
        </w:rPr>
        <w:t xml:space="preserve">The </w:t>
      </w:r>
      <w:proofErr w:type="gramStart"/>
      <w:r w:rsidR="007A0DBB">
        <w:rPr>
          <w:rFonts w:eastAsiaTheme="majorEastAsia"/>
        </w:rPr>
        <w:t xml:space="preserve">pitcher </w:t>
      </w:r>
      <w:r>
        <w:rPr>
          <w:rFonts w:eastAsiaTheme="majorEastAsia"/>
        </w:rPr>
        <w:t xml:space="preserve"> rating</w:t>
      </w:r>
      <w:proofErr w:type="gramEnd"/>
      <w:r>
        <w:rPr>
          <w:rFonts w:eastAsiaTheme="majorEastAsia"/>
        </w:rPr>
        <w:t xml:space="preserve"> will be shown (Currently ‘UU’) </w:t>
      </w:r>
    </w:p>
    <w:p w14:paraId="587B7C83" w14:textId="77777777" w:rsidR="00DB1DF8" w:rsidRDefault="00672F77" w:rsidP="00672F77">
      <w:r>
        <w:t xml:space="preserve">The pitcher rating will use the field </w:t>
      </w:r>
      <w:r w:rsidR="00DB1DF8">
        <w:t>‘</w:t>
      </w:r>
      <w:proofErr w:type="spellStart"/>
      <w:r w:rsidR="00DB1DF8">
        <w:t>MU_Rating</w:t>
      </w:r>
      <w:proofErr w:type="spellEnd"/>
      <w:r w:rsidR="00DB1DF8">
        <w:t xml:space="preserve">’ as the rating for the pitcher. </w:t>
      </w:r>
    </w:p>
    <w:p w14:paraId="556F7483" w14:textId="15EA0E6E" w:rsidR="00DB1DF8" w:rsidRDefault="00DB1DF8" w:rsidP="00672F77">
      <w:r>
        <w:t xml:space="preserve">Note: we do not display the ‘Role’ from the database for a pitcher in this view. </w:t>
      </w:r>
    </w:p>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r>
        <w:lastRenderedPageBreak/>
        <w:t>Selecting the lineup</w:t>
      </w:r>
    </w:p>
    <w:p w14:paraId="44F274AD" w14:textId="43659F61" w:rsidR="00E71868" w:rsidRDefault="00E71868" w:rsidP="00672F77">
      <w:r>
        <w:t xml:space="preserve">The user is presented with a list of ALL players in his team (chosen earlier). </w:t>
      </w:r>
    </w:p>
    <w:p w14:paraId="64B9B51A" w14:textId="17D8D3D1" w:rsidR="00E71868" w:rsidRDefault="00E71868" w:rsidP="00E71868">
      <w:pPr>
        <w:pStyle w:val="ListParagraph"/>
        <w:numPr>
          <w:ilvl w:val="0"/>
          <w:numId w:val="35"/>
        </w:numPr>
      </w:pPr>
      <w:r>
        <w:t xml:space="preserve">Players may be sorted by fielders and pitchers. </w:t>
      </w:r>
    </w:p>
    <w:p w14:paraId="2CA02C86" w14:textId="64EDCAE8" w:rsidR="00E71868" w:rsidRDefault="00E71868" w:rsidP="00E71868">
      <w:pPr>
        <w:pStyle w:val="ListParagraph"/>
        <w:numPr>
          <w:ilvl w:val="0"/>
          <w:numId w:val="35"/>
        </w:numPr>
      </w:pPr>
      <w:r>
        <w:t xml:space="preserve">Fielders will be shown TPV, and choice of field positions based on P1, P2 </w:t>
      </w:r>
      <w:proofErr w:type="spellStart"/>
      <w:r>
        <w:t>etc</w:t>
      </w:r>
      <w:proofErr w:type="spellEnd"/>
      <w:r>
        <w:t xml:space="preserve"> values. </w:t>
      </w:r>
    </w:p>
    <w:p w14:paraId="412C8B6E" w14:textId="516C0324" w:rsidR="00E71868" w:rsidRDefault="00E71868" w:rsidP="00E71868">
      <w:pPr>
        <w:pStyle w:val="ListParagraph"/>
        <w:numPr>
          <w:ilvl w:val="0"/>
          <w:numId w:val="35"/>
        </w:numPr>
      </w:pPr>
      <w:r>
        <w:t>Fielders will be shown choice of Batting order (BO)</w:t>
      </w:r>
    </w:p>
    <w:p w14:paraId="044E785C" w14:textId="0D88BB60" w:rsidR="00E71868" w:rsidRDefault="00E71868" w:rsidP="00E71868">
      <w:pPr>
        <w:pStyle w:val="ListParagraph"/>
        <w:numPr>
          <w:ilvl w:val="0"/>
          <w:numId w:val="35"/>
        </w:numPr>
      </w:pPr>
      <w:r>
        <w:t>Pitchers will be shown rating and pitching role, and choice of pitching role</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6108ECBE" w:rsidR="008602F8" w:rsidRDefault="00963C5A" w:rsidP="00E71868">
      <w:pPr>
        <w:jc w:val="center"/>
      </w:pPr>
      <w:r>
        <w:rPr>
          <w:noProof/>
        </w:rPr>
        <w:drawing>
          <wp:inline distT="0" distB="0" distL="0" distR="0" wp14:anchorId="6859CA08" wp14:editId="7A827A15">
            <wp:extent cx="4520565" cy="3463674"/>
            <wp:effectExtent l="0" t="0" r="635" b="0"/>
            <wp:docPr id="1" name="Picture 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94" cy="3472967"/>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200427">
          <w:rPr>
            <w:noProof/>
          </w:rPr>
          <w:t>12</w:t>
        </w:r>
      </w:fldSimple>
      <w:r>
        <w:t xml:space="preserve"> Lineup selection UI</w:t>
      </w:r>
      <w:r w:rsidR="007D6895">
        <w:t>. (see modifications proposed below)</w:t>
      </w:r>
    </w:p>
    <w:p w14:paraId="2470714B" w14:textId="72C84A7E" w:rsidR="008602F8" w:rsidRDefault="008602F8" w:rsidP="008602F8">
      <w:r>
        <w:t xml:space="preserve">The lineup selection UI will show ALL available players from a team. The team name and lineup name will be displayed on top for reference. </w:t>
      </w:r>
    </w:p>
    <w:p w14:paraId="08B715B4" w14:textId="77777777" w:rsidR="008602F8" w:rsidRDefault="008602F8" w:rsidP="008602F8"/>
    <w:p w14:paraId="08DEB525" w14:textId="127EF7AF" w:rsidR="008602F8" w:rsidRDefault="008602F8" w:rsidP="008602F8">
      <w:pPr>
        <w:pStyle w:val="Heading2"/>
      </w:pPr>
      <w:bookmarkStart w:id="26" w:name="_Toc485729838"/>
      <w:r>
        <w:t>Proposed UI changes</w:t>
      </w:r>
      <w:bookmarkEnd w:id="26"/>
    </w:p>
    <w:p w14:paraId="62D7F92C" w14:textId="3DA99601" w:rsidR="008602F8" w:rsidRDefault="008602F8" w:rsidP="008602F8">
      <w:pPr>
        <w:pStyle w:val="ListParagraph"/>
        <w:numPr>
          <w:ilvl w:val="0"/>
          <w:numId w:val="32"/>
        </w:numPr>
      </w:pPr>
      <w:r>
        <w:t xml:space="preserve">The ‘cost’ (TPV) will </w:t>
      </w:r>
      <w:r w:rsidRPr="00822EA1">
        <w:rPr>
          <w:b/>
        </w:rPr>
        <w:t>not</w:t>
      </w:r>
      <w:r>
        <w:t xml:space="preserve"> be shown for Pitchers. These columns will be empty for the pitcher. </w:t>
      </w:r>
    </w:p>
    <w:p w14:paraId="0F11EC79" w14:textId="711CFA99" w:rsidR="008602F8" w:rsidRDefault="008602F8" w:rsidP="008602F8">
      <w:pPr>
        <w:pStyle w:val="ListParagraph"/>
        <w:numPr>
          <w:ilvl w:val="0"/>
          <w:numId w:val="32"/>
        </w:numPr>
      </w:pPr>
      <w:r>
        <w:t xml:space="preserve">A new column, Pitcher ‘Rating’ will be added (so this column will have empty cells for ‘FIELDER’ players. </w:t>
      </w:r>
    </w:p>
    <w:p w14:paraId="4046A461" w14:textId="1A907C39" w:rsidR="008602F8" w:rsidRDefault="008602F8" w:rsidP="008602F8">
      <w:pPr>
        <w:pStyle w:val="ListParagraph"/>
        <w:numPr>
          <w:ilvl w:val="0"/>
          <w:numId w:val="32"/>
        </w:numPr>
      </w:pPr>
      <w:r>
        <w:t xml:space="preserve">The UI will enforce the TPV value such that total TPV is 75 or less. Selecting FIELDERs that exceed this total will not be possible. </w:t>
      </w:r>
    </w:p>
    <w:p w14:paraId="12B3E623" w14:textId="24E87425" w:rsidR="008602F8" w:rsidRDefault="008602F8" w:rsidP="008602F8">
      <w:pPr>
        <w:pStyle w:val="ListParagraph"/>
        <w:numPr>
          <w:ilvl w:val="0"/>
          <w:numId w:val="32"/>
        </w:numPr>
      </w:pPr>
      <w:r>
        <w:t xml:space="preserve">The UI will enforce PITCHER selection via the following rule: </w:t>
      </w:r>
    </w:p>
    <w:p w14:paraId="33FA5054" w14:textId="564094D8" w:rsidR="008602F8" w:rsidRDefault="008602F8" w:rsidP="008602F8">
      <w:pPr>
        <w:pStyle w:val="ListParagraph"/>
        <w:numPr>
          <w:ilvl w:val="1"/>
          <w:numId w:val="32"/>
        </w:numPr>
      </w:pPr>
      <w:r>
        <w:t xml:space="preserve">Only one </w:t>
      </w:r>
      <w:proofErr w:type="spellStart"/>
      <w:r>
        <w:t>xlnt</w:t>
      </w:r>
      <w:proofErr w:type="spellEnd"/>
      <w:r>
        <w:t xml:space="preserve">, one or more fair, one or more good </w:t>
      </w:r>
      <w:proofErr w:type="spellStart"/>
      <w:r>
        <w:t>etc</w:t>
      </w:r>
      <w:proofErr w:type="spellEnd"/>
      <w:r>
        <w:t xml:space="preserve"> (need to fill out the full rule)</w:t>
      </w:r>
    </w:p>
    <w:p w14:paraId="6B76F932" w14:textId="2392A9AB" w:rsidR="008602F8" w:rsidRDefault="008602F8" w:rsidP="008602F8">
      <w:pPr>
        <w:pStyle w:val="ListParagraph"/>
        <w:numPr>
          <w:ilvl w:val="1"/>
          <w:numId w:val="32"/>
        </w:numPr>
      </w:pPr>
      <w:r>
        <w:lastRenderedPageBreak/>
        <w:t xml:space="preserve">Staying below the rule will be allowed (so having no </w:t>
      </w:r>
      <w:proofErr w:type="spellStart"/>
      <w:r>
        <w:t>exclent</w:t>
      </w:r>
      <w:proofErr w:type="spellEnd"/>
      <w:r>
        <w:t xml:space="preserve"> pitcher will be allowed, </w:t>
      </w:r>
      <w:proofErr w:type="spellStart"/>
      <w:r>
        <w:t>etc</w:t>
      </w:r>
      <w:proofErr w:type="spellEnd"/>
      <w:r>
        <w:t xml:space="preserve">). </w:t>
      </w:r>
    </w:p>
    <w:p w14:paraId="4C83C8B5" w14:textId="74028673" w:rsidR="008602F8" w:rsidRDefault="008602F8" w:rsidP="008602F8">
      <w:pPr>
        <w:pStyle w:val="ListParagraph"/>
        <w:numPr>
          <w:ilvl w:val="0"/>
          <w:numId w:val="32"/>
        </w:numPr>
      </w:pPr>
      <w:r>
        <w:t xml:space="preserve">The </w:t>
      </w:r>
      <w:proofErr w:type="spellStart"/>
      <w:r w:rsidR="00822EA1">
        <w:t>chckeboxes</w:t>
      </w:r>
      <w:proofErr w:type="spellEnd"/>
      <w:r>
        <w:t xml:space="preserve"> will be move to the 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8602F8">
      <w:pPr>
        <w:pStyle w:val="ListParagraph"/>
        <w:numPr>
          <w:ilvl w:val="1"/>
          <w:numId w:val="32"/>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6E221C2D" w14:textId="114475C4" w:rsidR="007276AC" w:rsidRDefault="008602F8" w:rsidP="007276AC">
      <w:pPr>
        <w:pStyle w:val="ListParagraph"/>
        <w:numPr>
          <w:ilvl w:val="1"/>
          <w:numId w:val="32"/>
        </w:numPr>
        <w:rPr>
          <w:color w:val="000000" w:themeColor="text1"/>
        </w:rPr>
      </w:pPr>
      <w:r>
        <w:t xml:space="preserve">For PITCHERs, the dropdown will be populated by possible roles (SP, </w:t>
      </w:r>
      <w:proofErr w:type="spellStart"/>
      <w:r>
        <w:t>etc</w:t>
      </w:r>
      <w:proofErr w:type="spellEnd"/>
      <w:r>
        <w:t xml:space="preserve">). </w:t>
      </w:r>
      <w:r w:rsidRPr="007276AC">
        <w:rPr>
          <w:color w:val="FF0000"/>
        </w:rPr>
        <w:t>NEED to clarify</w:t>
      </w:r>
      <w:r w:rsidR="007276AC">
        <w:rPr>
          <w:color w:val="FF0000"/>
        </w:rPr>
        <w:t xml:space="preserve"> max/min bounds, for PITCHER dropdown options. </w:t>
      </w:r>
      <w:r w:rsidR="007276AC">
        <w:rPr>
          <w:color w:val="000000" w:themeColor="text1"/>
        </w:rPr>
        <w:t>This will result in the ‘ROLE’ value for the PITCHER</w:t>
      </w:r>
      <w:r w:rsidR="00584580">
        <w:rPr>
          <w:color w:val="000000" w:themeColor="text1"/>
        </w:rPr>
        <w:t xml:space="preserve"> in the </w:t>
      </w:r>
      <w:proofErr w:type="spellStart"/>
      <w:r w:rsidR="00584580">
        <w:rPr>
          <w:color w:val="000000" w:themeColor="text1"/>
        </w:rPr>
        <w:t>line up</w:t>
      </w:r>
      <w:proofErr w:type="spellEnd"/>
      <w:r w:rsidR="007276AC">
        <w:rPr>
          <w:color w:val="000000" w:themeColor="text1"/>
        </w:rPr>
        <w:t xml:space="preserve">. </w:t>
      </w:r>
    </w:p>
    <w:p w14:paraId="5665D855" w14:textId="32DB2403" w:rsidR="007276AC" w:rsidRDefault="007D6895" w:rsidP="007276AC">
      <w:pPr>
        <w:pStyle w:val="ListParagraph"/>
        <w:numPr>
          <w:ilvl w:val="0"/>
          <w:numId w:val="32"/>
        </w:numPr>
        <w:rPr>
          <w:color w:val="000000" w:themeColor="text1"/>
        </w:rPr>
      </w:pPr>
      <w:r>
        <w:rPr>
          <w:color w:val="000000" w:themeColor="text1"/>
        </w:rPr>
        <w:t>The current Total of ‘values’ of FIELDERs will be shown on the top bar. There will be no corresponding roll up for PITCHERs selected.</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7" w:name="_Toc485729839"/>
      <w:r>
        <w:t>Game start</w:t>
      </w:r>
      <w:bookmarkEnd w:id="27"/>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r>
        <w:lastRenderedPageBreak/>
        <w:t>In game properties</w:t>
      </w:r>
      <w:bookmarkStart w:id="28" w:name="_GoBack"/>
      <w:bookmarkEnd w:id="28"/>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lastRenderedPageBreak/>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bookmarkStart w:id="29" w:name="_Toc485729840"/>
      <w:r>
        <w:br w:type="page"/>
      </w:r>
    </w:p>
    <w:p w14:paraId="366767EB" w14:textId="3804A31C" w:rsidR="00355CD3" w:rsidRDefault="00355CD3" w:rsidP="00355CD3">
      <w:pPr>
        <w:pStyle w:val="Heading1"/>
      </w:pPr>
      <w:r>
        <w:lastRenderedPageBreak/>
        <w:t>Game Field UI</w:t>
      </w:r>
      <w:bookmarkEnd w:id="29"/>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fldSimple w:instr=" SEQ Figure \* ARABIC ">
        <w:r w:rsidR="00200427">
          <w:rPr>
            <w:noProof/>
          </w:rPr>
          <w:t>14</w:t>
        </w:r>
      </w:fldSimple>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0" w:name="_Toc485729841"/>
      <w:r>
        <w:t>Proposed changes to UI</w:t>
      </w:r>
      <w:bookmarkEnd w:id="30"/>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w:t>
      </w:r>
      <w:proofErr w:type="gramStart"/>
      <w:r>
        <w:t>integers.</w:t>
      </w:r>
      <w:proofErr w:type="gramEnd"/>
      <w:r>
        <w:t xml:space="preserve">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1" w:name="_Toc485729842"/>
      <w:r>
        <w:t>Player Cards</w:t>
      </w:r>
      <w:bookmarkEnd w:id="31"/>
    </w:p>
    <w:p w14:paraId="3E2CE627" w14:textId="45EB3A13" w:rsidR="007764D5" w:rsidRDefault="007764D5" w:rsidP="007764D5">
      <w:r>
        <w:t xml:space="preserve">Right clicking on any player on the field will display a player card. The design will be derived from the following sketches. </w:t>
      </w:r>
    </w:p>
    <w:p w14:paraId="6017ED32" w14:textId="52C0AD78" w:rsidR="005602DE" w:rsidRDefault="005602DE" w:rsidP="005602DE">
      <w:pPr>
        <w:keepNext/>
      </w:pPr>
      <w:r>
        <w:rPr>
          <w:noProof/>
        </w:rPr>
        <w:lastRenderedPageBreak/>
        <w:drawing>
          <wp:inline distT="0" distB="0" distL="0" distR="0" wp14:anchorId="462964D8" wp14:editId="0105B36A">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862FF9" w14:textId="6655F342" w:rsidR="007764D5" w:rsidRPr="007764D5" w:rsidRDefault="005602DE" w:rsidP="005602DE">
      <w:pPr>
        <w:pStyle w:val="Caption"/>
      </w:pPr>
      <w:r>
        <w:t xml:space="preserve">Figure </w:t>
      </w:r>
      <w:fldSimple w:instr=" SEQ Figure \* ARABIC ">
        <w:r w:rsidR="00200427">
          <w:rPr>
            <w:noProof/>
          </w:rPr>
          <w:t>15</w:t>
        </w:r>
      </w:fldSimple>
      <w:r>
        <w:t xml:space="preserve"> card sketch 1</w:t>
      </w:r>
    </w:p>
    <w:p w14:paraId="2293DCE0" w14:textId="3BECB69E" w:rsidR="005602DE" w:rsidRDefault="005602DE" w:rsidP="005602DE">
      <w:pPr>
        <w:keepNext/>
        <w:jc w:val="center"/>
      </w:pPr>
      <w:r>
        <w:rPr>
          <w:noProof/>
        </w:rPr>
        <w:lastRenderedPageBreak/>
        <w:drawing>
          <wp:inline distT="0" distB="0" distL="0" distR="0" wp14:anchorId="7995E557" wp14:editId="3876AD8C">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67540C4E" w14:textId="603505A1" w:rsidR="007764D5" w:rsidRDefault="005602DE" w:rsidP="005602DE">
      <w:pPr>
        <w:pStyle w:val="Caption"/>
      </w:pPr>
      <w:r>
        <w:t xml:space="preserve">Figure </w:t>
      </w:r>
      <w:fldSimple w:instr=" SEQ Figure \* ARABIC ">
        <w:r w:rsidR="00200427">
          <w:rPr>
            <w:noProof/>
          </w:rPr>
          <w:t>16</w:t>
        </w:r>
      </w:fldSimple>
      <w:r>
        <w:t xml:space="preserve"> card sketch 2</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lastRenderedPageBreak/>
        <w:t>Batter (OFFENSE)</w:t>
      </w:r>
    </w:p>
    <w:p w14:paraId="53D43840" w14:textId="0C62DB23" w:rsidR="00E5144A" w:rsidRDefault="00E5144A" w:rsidP="00E5144A">
      <w:pPr>
        <w:pStyle w:val="ListParagraph"/>
        <w:numPr>
          <w:ilvl w:val="0"/>
          <w:numId w:val="34"/>
        </w:numPr>
      </w:pPr>
      <w:r>
        <w:t>Pitcher (DEFENSE)</w:t>
      </w:r>
    </w:p>
    <w:p w14:paraId="34FA44AA" w14:textId="7056F436" w:rsidR="00E5144A" w:rsidRDefault="00E5144A" w:rsidP="00E5144A">
      <w:pPr>
        <w:pStyle w:val="Heading2"/>
      </w:pPr>
      <w:bookmarkStart w:id="32" w:name="_Toc485729843"/>
      <w:r>
        <w:t>Data (TBD)</w:t>
      </w:r>
      <w:bookmarkEnd w:id="32"/>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57397638" w14:textId="55353D86" w:rsidR="00C67520" w:rsidRPr="00E52FFA" w:rsidRDefault="00B66621" w:rsidP="002E46A0">
      <w:pPr>
        <w:pStyle w:val="Heading1"/>
      </w:pPr>
      <w:bookmarkStart w:id="33" w:name="_Toc485729844"/>
      <w:r>
        <w:lastRenderedPageBreak/>
        <w:t xml:space="preserve">API </w:t>
      </w:r>
      <w:r w:rsidR="002A4DA5">
        <w:t>Sa</w:t>
      </w:r>
      <w:r w:rsidR="00EF2D24">
        <w:t>mple</w:t>
      </w:r>
      <w:r w:rsidR="002A4DA5">
        <w:t>s</w:t>
      </w:r>
      <w:bookmarkEnd w:id="33"/>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72F5741E" w:rsidR="00094265" w:rsidRDefault="002E46A0" w:rsidP="002E15DA">
      <w:r>
        <w:t xml:space="preserve"> </w:t>
      </w:r>
    </w:p>
    <w:sectPr w:rsidR="00094265" w:rsidSect="005E234E">
      <w:headerReference w:type="default" r:id="rId22"/>
      <w:footerReference w:type="default" r:id="rId23"/>
      <w:footerReference w:type="first" r:id="rId24"/>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37F2E" w14:textId="77777777" w:rsidR="009859AB" w:rsidRDefault="009859AB" w:rsidP="00B61C0E">
      <w:r>
        <w:separator/>
      </w:r>
    </w:p>
  </w:endnote>
  <w:endnote w:type="continuationSeparator" w:id="0">
    <w:p w14:paraId="2CD4FFAC" w14:textId="77777777" w:rsidR="009859AB" w:rsidRDefault="009859AB"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77777777" w:rsidR="004D2F42" w:rsidRDefault="004D2F42"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224FDB">
      <w:rPr>
        <w:rStyle w:val="PageNumber"/>
        <w:noProof/>
      </w:rPr>
      <w:t>19</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77777777" w:rsidR="004D2F42" w:rsidRDefault="004D2F42"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00427">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01B09" w14:textId="77777777" w:rsidR="009859AB" w:rsidRDefault="009859AB" w:rsidP="00B61C0E">
      <w:r>
        <w:separator/>
      </w:r>
    </w:p>
  </w:footnote>
  <w:footnote w:type="continuationSeparator" w:id="0">
    <w:p w14:paraId="6981AB1B" w14:textId="77777777" w:rsidR="009859AB" w:rsidRDefault="009859AB"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4D2F42" w:rsidRPr="00BC0D16" w:rsidRDefault="004D2F42">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6pt;height:16pt;visibility:visible;mso-wrap-style:square" o:bullet="t">
        <v:imagedata r:id="rId1" o:title=""/>
      </v:shape>
    </w:pict>
  </w:numPicBullet>
  <w:abstractNum w:abstractNumId="0">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3">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4"/>
  </w:num>
  <w:num w:numId="5">
    <w:abstractNumId w:val="0"/>
  </w:num>
  <w:num w:numId="6">
    <w:abstractNumId w:val="24"/>
  </w:num>
  <w:num w:numId="7">
    <w:abstractNumId w:val="17"/>
  </w:num>
  <w:num w:numId="8">
    <w:abstractNumId w:val="20"/>
  </w:num>
  <w:num w:numId="9">
    <w:abstractNumId w:val="16"/>
  </w:num>
  <w:num w:numId="10">
    <w:abstractNumId w:val="10"/>
  </w:num>
  <w:num w:numId="11">
    <w:abstractNumId w:val="1"/>
  </w:num>
  <w:num w:numId="12">
    <w:abstractNumId w:val="18"/>
  </w:num>
  <w:num w:numId="13">
    <w:abstractNumId w:val="15"/>
  </w:num>
  <w:num w:numId="14">
    <w:abstractNumId w:val="5"/>
  </w:num>
  <w:num w:numId="15">
    <w:abstractNumId w:val="7"/>
  </w:num>
  <w:num w:numId="16">
    <w:abstractNumId w:val="23"/>
  </w:num>
  <w:num w:numId="17">
    <w:abstractNumId w:val="25"/>
  </w:num>
  <w:num w:numId="18">
    <w:abstractNumId w:val="19"/>
  </w:num>
  <w:num w:numId="19">
    <w:abstractNumId w:val="2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4"/>
  </w:num>
  <w:num w:numId="31">
    <w:abstractNumId w:val="11"/>
  </w:num>
  <w:num w:numId="32">
    <w:abstractNumId w:val="3"/>
  </w:num>
  <w:num w:numId="33">
    <w:abstractNumId w:val="12"/>
  </w:num>
  <w:num w:numId="34">
    <w:abstractNumId w:val="21"/>
  </w:num>
  <w:num w:numId="3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FE3"/>
    <w:rsid w:val="0018705B"/>
    <w:rsid w:val="0018718E"/>
    <w:rsid w:val="0019279E"/>
    <w:rsid w:val="0019656B"/>
    <w:rsid w:val="00197250"/>
    <w:rsid w:val="00197D96"/>
    <w:rsid w:val="001A0364"/>
    <w:rsid w:val="001A1134"/>
    <w:rsid w:val="001A3B13"/>
    <w:rsid w:val="001A5526"/>
    <w:rsid w:val="001A7DE6"/>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E4B"/>
    <w:rsid w:val="00236CD4"/>
    <w:rsid w:val="0024127B"/>
    <w:rsid w:val="00242FFB"/>
    <w:rsid w:val="00243915"/>
    <w:rsid w:val="002455C4"/>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620D"/>
    <w:rsid w:val="002B6902"/>
    <w:rsid w:val="002C07C5"/>
    <w:rsid w:val="002C0CA4"/>
    <w:rsid w:val="002C17B2"/>
    <w:rsid w:val="002C50D2"/>
    <w:rsid w:val="002C7EC4"/>
    <w:rsid w:val="002D0F0E"/>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27F0"/>
    <w:rsid w:val="00495673"/>
    <w:rsid w:val="004A08C0"/>
    <w:rsid w:val="004A25E1"/>
    <w:rsid w:val="004A4A6D"/>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7463"/>
    <w:rsid w:val="004F0671"/>
    <w:rsid w:val="004F1183"/>
    <w:rsid w:val="004F30F9"/>
    <w:rsid w:val="005038AC"/>
    <w:rsid w:val="00503A97"/>
    <w:rsid w:val="005044D7"/>
    <w:rsid w:val="00506873"/>
    <w:rsid w:val="005123D4"/>
    <w:rsid w:val="00512520"/>
    <w:rsid w:val="00515B33"/>
    <w:rsid w:val="005262AA"/>
    <w:rsid w:val="005268E6"/>
    <w:rsid w:val="00527A45"/>
    <w:rsid w:val="005302F5"/>
    <w:rsid w:val="005329DB"/>
    <w:rsid w:val="00533F8F"/>
    <w:rsid w:val="005353CD"/>
    <w:rsid w:val="00535ECB"/>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35A8"/>
    <w:rsid w:val="006850AD"/>
    <w:rsid w:val="00686403"/>
    <w:rsid w:val="00695B76"/>
    <w:rsid w:val="0069666D"/>
    <w:rsid w:val="006969ED"/>
    <w:rsid w:val="006B2510"/>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3830"/>
    <w:rsid w:val="00764020"/>
    <w:rsid w:val="007657A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9F7"/>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358F"/>
    <w:rsid w:val="00943CEB"/>
    <w:rsid w:val="00944124"/>
    <w:rsid w:val="0094414E"/>
    <w:rsid w:val="00944568"/>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3368"/>
    <w:rsid w:val="00B93726"/>
    <w:rsid w:val="00B9468D"/>
    <w:rsid w:val="00B9483F"/>
    <w:rsid w:val="00BA0136"/>
    <w:rsid w:val="00BA2333"/>
    <w:rsid w:val="00BA2ABD"/>
    <w:rsid w:val="00BA4D52"/>
    <w:rsid w:val="00BA782D"/>
    <w:rsid w:val="00BA7A55"/>
    <w:rsid w:val="00BB6FC0"/>
    <w:rsid w:val="00BB7E74"/>
    <w:rsid w:val="00BC0D16"/>
    <w:rsid w:val="00BC225D"/>
    <w:rsid w:val="00BC5C62"/>
    <w:rsid w:val="00BD2C27"/>
    <w:rsid w:val="00BD35FD"/>
    <w:rsid w:val="00BD366E"/>
    <w:rsid w:val="00BD37EA"/>
    <w:rsid w:val="00BD39BD"/>
    <w:rsid w:val="00BD5246"/>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A6B"/>
    <w:rsid w:val="00DA59BA"/>
    <w:rsid w:val="00DA6750"/>
    <w:rsid w:val="00DB137B"/>
    <w:rsid w:val="00DB1DF8"/>
    <w:rsid w:val="00DB57AA"/>
    <w:rsid w:val="00DB64BE"/>
    <w:rsid w:val="00DC5A41"/>
    <w:rsid w:val="00DC734C"/>
    <w:rsid w:val="00DD07F3"/>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20AD"/>
    <w:rsid w:val="00EF2D24"/>
    <w:rsid w:val="00EF2FA6"/>
    <w:rsid w:val="00EF4AC0"/>
    <w:rsid w:val="00EF7AD2"/>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CFD"/>
    <w:rsid w:val="00F42A16"/>
    <w:rsid w:val="00F444C5"/>
    <w:rsid w:val="00F4456F"/>
    <w:rsid w:val="00F45C80"/>
    <w:rsid w:val="00F52D20"/>
    <w:rsid w:val="00F55B58"/>
    <w:rsid w:val="00F61278"/>
    <w:rsid w:val="00F626EF"/>
    <w:rsid w:val="00F62FDD"/>
    <w:rsid w:val="00F63402"/>
    <w:rsid w:val="00F63D0F"/>
    <w:rsid w:val="00F63E41"/>
    <w:rsid w:val="00F66C0F"/>
    <w:rsid w:val="00F67A04"/>
    <w:rsid w:val="00F67E52"/>
    <w:rsid w:val="00F73714"/>
    <w:rsid w:val="00F742A2"/>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5A141-918B-6E4B-B47E-CAF2AC3A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35</TotalTime>
  <Pages>26</Pages>
  <Words>2394</Words>
  <Characters>13648</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16010</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16</cp:revision>
  <cp:lastPrinted>2017-02-27T20:43:00Z</cp:lastPrinted>
  <dcterms:created xsi:type="dcterms:W3CDTF">2017-06-20T14:08:00Z</dcterms:created>
  <dcterms:modified xsi:type="dcterms:W3CDTF">2017-06-20T22:20:00Z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