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r>
              <w:rPr>
                <w:rFonts w:ascii="Arial" w:hAnsi="Arial" w:cs="Arial"/>
                <w:b w:val="0"/>
                <w:color w:val="1F497D" w:themeColor="text2"/>
                <w:sz w:val="48"/>
                <w:szCs w:val="80"/>
              </w:rPr>
              <w:t>GhostRunner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7777777"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F77905">
        <w:rPr>
          <w:rFonts w:ascii="Arial" w:hAnsi="Arial" w:cs="Arial"/>
          <w:noProof/>
        </w:rPr>
        <w:t>June 21,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r w:rsidR="00BC0D16">
        <w:rPr>
          <w:rFonts w:ascii="Arial" w:hAnsi="Arial" w:cs="Arial"/>
        </w:rPr>
        <w:t>GhostRunner</w:t>
      </w:r>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4C1650EF" w14:textId="77777777" w:rsidR="00F77905"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F77905">
        <w:rPr>
          <w:noProof/>
        </w:rPr>
        <w:t>1</w:t>
      </w:r>
      <w:r w:rsidR="00F77905">
        <w:rPr>
          <w:noProof/>
          <w:sz w:val="24"/>
          <w:szCs w:val="24"/>
        </w:rPr>
        <w:tab/>
      </w:r>
      <w:r w:rsidR="00F77905">
        <w:rPr>
          <w:noProof/>
        </w:rPr>
        <w:t>Overview</w:t>
      </w:r>
      <w:r w:rsidR="00F77905">
        <w:rPr>
          <w:noProof/>
        </w:rPr>
        <w:tab/>
      </w:r>
      <w:r w:rsidR="00F77905">
        <w:rPr>
          <w:noProof/>
        </w:rPr>
        <w:fldChar w:fldCharType="begin"/>
      </w:r>
      <w:r w:rsidR="00F77905">
        <w:rPr>
          <w:noProof/>
        </w:rPr>
        <w:instrText xml:space="preserve"> PAGEREF _Toc485780479 \h </w:instrText>
      </w:r>
      <w:r w:rsidR="00F77905">
        <w:rPr>
          <w:noProof/>
        </w:rPr>
      </w:r>
      <w:r w:rsidR="00F77905">
        <w:rPr>
          <w:noProof/>
        </w:rPr>
        <w:fldChar w:fldCharType="separate"/>
      </w:r>
      <w:r w:rsidR="00F77905">
        <w:rPr>
          <w:noProof/>
        </w:rPr>
        <w:t>4</w:t>
      </w:r>
      <w:r w:rsidR="00F77905">
        <w:rPr>
          <w:noProof/>
        </w:rPr>
        <w:fldChar w:fldCharType="end"/>
      </w:r>
    </w:p>
    <w:p w14:paraId="0F2BC3F5" w14:textId="77777777" w:rsidR="00F77905" w:rsidRDefault="00F77905">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_Toc485780480 \h </w:instrText>
      </w:r>
      <w:r>
        <w:rPr>
          <w:noProof/>
        </w:rPr>
      </w:r>
      <w:r>
        <w:rPr>
          <w:noProof/>
        </w:rPr>
        <w:fldChar w:fldCharType="separate"/>
      </w:r>
      <w:r>
        <w:rPr>
          <w:noProof/>
        </w:rPr>
        <w:t>4</w:t>
      </w:r>
      <w:r>
        <w:rPr>
          <w:noProof/>
        </w:rPr>
        <w:fldChar w:fldCharType="end"/>
      </w:r>
    </w:p>
    <w:p w14:paraId="1D094D65" w14:textId="77777777" w:rsidR="00F77905" w:rsidRDefault="00F77905">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_Toc485780481 \h </w:instrText>
      </w:r>
      <w:r>
        <w:rPr>
          <w:noProof/>
        </w:rPr>
      </w:r>
      <w:r>
        <w:rPr>
          <w:noProof/>
        </w:rPr>
        <w:fldChar w:fldCharType="separate"/>
      </w:r>
      <w:r>
        <w:rPr>
          <w:noProof/>
        </w:rPr>
        <w:t>4</w:t>
      </w:r>
      <w:r>
        <w:rPr>
          <w:noProof/>
        </w:rPr>
        <w:fldChar w:fldCharType="end"/>
      </w:r>
    </w:p>
    <w:p w14:paraId="08EAE8CC" w14:textId="77777777" w:rsidR="00F77905" w:rsidRDefault="00F77905">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_Toc485780482 \h </w:instrText>
      </w:r>
      <w:r>
        <w:rPr>
          <w:noProof/>
        </w:rPr>
      </w:r>
      <w:r>
        <w:rPr>
          <w:noProof/>
        </w:rPr>
        <w:fldChar w:fldCharType="separate"/>
      </w:r>
      <w:r>
        <w:rPr>
          <w:noProof/>
        </w:rPr>
        <w:t>4</w:t>
      </w:r>
      <w:r>
        <w:rPr>
          <w:noProof/>
        </w:rPr>
        <w:fldChar w:fldCharType="end"/>
      </w:r>
    </w:p>
    <w:p w14:paraId="36F18A10" w14:textId="77777777" w:rsidR="00F77905" w:rsidRDefault="00F77905">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_Toc485780483 \h </w:instrText>
      </w:r>
      <w:r>
        <w:rPr>
          <w:noProof/>
        </w:rPr>
      </w:r>
      <w:r>
        <w:rPr>
          <w:noProof/>
        </w:rPr>
        <w:fldChar w:fldCharType="separate"/>
      </w:r>
      <w:r>
        <w:rPr>
          <w:noProof/>
        </w:rPr>
        <w:t>4</w:t>
      </w:r>
      <w:r>
        <w:rPr>
          <w:noProof/>
        </w:rPr>
        <w:fldChar w:fldCharType="end"/>
      </w:r>
    </w:p>
    <w:p w14:paraId="6B4A6B3D" w14:textId="77777777" w:rsidR="00F77905" w:rsidRDefault="00F77905">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_Toc485780484 \h </w:instrText>
      </w:r>
      <w:r>
        <w:rPr>
          <w:noProof/>
        </w:rPr>
      </w:r>
      <w:r>
        <w:rPr>
          <w:noProof/>
        </w:rPr>
        <w:fldChar w:fldCharType="separate"/>
      </w:r>
      <w:r>
        <w:rPr>
          <w:noProof/>
        </w:rPr>
        <w:t>4</w:t>
      </w:r>
      <w:r>
        <w:rPr>
          <w:noProof/>
        </w:rPr>
        <w:fldChar w:fldCharType="end"/>
      </w:r>
    </w:p>
    <w:p w14:paraId="210104CA" w14:textId="77777777" w:rsidR="00F77905" w:rsidRDefault="00F77905">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_Toc485780485 \h </w:instrText>
      </w:r>
      <w:r>
        <w:rPr>
          <w:noProof/>
        </w:rPr>
      </w:r>
      <w:r>
        <w:rPr>
          <w:noProof/>
        </w:rPr>
        <w:fldChar w:fldCharType="separate"/>
      </w:r>
      <w:r>
        <w:rPr>
          <w:noProof/>
        </w:rPr>
        <w:t>5</w:t>
      </w:r>
      <w:r>
        <w:rPr>
          <w:noProof/>
        </w:rPr>
        <w:fldChar w:fldCharType="end"/>
      </w:r>
    </w:p>
    <w:p w14:paraId="3F217626" w14:textId="77777777" w:rsidR="00F77905" w:rsidRDefault="00F77905">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_Toc485780486 \h </w:instrText>
      </w:r>
      <w:r>
        <w:rPr>
          <w:noProof/>
        </w:rPr>
      </w:r>
      <w:r>
        <w:rPr>
          <w:noProof/>
        </w:rPr>
        <w:fldChar w:fldCharType="separate"/>
      </w:r>
      <w:r>
        <w:rPr>
          <w:noProof/>
        </w:rPr>
        <w:t>5</w:t>
      </w:r>
      <w:r>
        <w:rPr>
          <w:noProof/>
        </w:rPr>
        <w:fldChar w:fldCharType="end"/>
      </w:r>
    </w:p>
    <w:p w14:paraId="01BE7590" w14:textId="77777777" w:rsidR="00F77905" w:rsidRDefault="00F77905">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_Toc485780487 \h </w:instrText>
      </w:r>
      <w:r>
        <w:rPr>
          <w:noProof/>
        </w:rPr>
      </w:r>
      <w:r>
        <w:rPr>
          <w:noProof/>
        </w:rPr>
        <w:fldChar w:fldCharType="separate"/>
      </w:r>
      <w:r>
        <w:rPr>
          <w:noProof/>
        </w:rPr>
        <w:t>5</w:t>
      </w:r>
      <w:r>
        <w:rPr>
          <w:noProof/>
        </w:rPr>
        <w:fldChar w:fldCharType="end"/>
      </w:r>
    </w:p>
    <w:p w14:paraId="02B0BC0E" w14:textId="77777777" w:rsidR="00F77905" w:rsidRDefault="00F77905">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_Toc485780488 \h </w:instrText>
      </w:r>
      <w:r>
        <w:rPr>
          <w:noProof/>
        </w:rPr>
      </w:r>
      <w:r>
        <w:rPr>
          <w:noProof/>
        </w:rPr>
        <w:fldChar w:fldCharType="separate"/>
      </w:r>
      <w:r>
        <w:rPr>
          <w:noProof/>
        </w:rPr>
        <w:t>5</w:t>
      </w:r>
      <w:r>
        <w:rPr>
          <w:noProof/>
        </w:rPr>
        <w:fldChar w:fldCharType="end"/>
      </w:r>
    </w:p>
    <w:p w14:paraId="512B150B" w14:textId="77777777" w:rsidR="00F77905" w:rsidRDefault="00F77905">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_Toc485780489 \h </w:instrText>
      </w:r>
      <w:r>
        <w:rPr>
          <w:noProof/>
        </w:rPr>
      </w:r>
      <w:r>
        <w:rPr>
          <w:noProof/>
        </w:rPr>
        <w:fldChar w:fldCharType="separate"/>
      </w:r>
      <w:r>
        <w:rPr>
          <w:noProof/>
        </w:rPr>
        <w:t>5</w:t>
      </w:r>
      <w:r>
        <w:rPr>
          <w:noProof/>
        </w:rPr>
        <w:fldChar w:fldCharType="end"/>
      </w:r>
    </w:p>
    <w:p w14:paraId="7CD31B0F" w14:textId="77777777" w:rsidR="00F77905" w:rsidRDefault="00F77905">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_Toc485780490 \h </w:instrText>
      </w:r>
      <w:r>
        <w:rPr>
          <w:noProof/>
        </w:rPr>
      </w:r>
      <w:r>
        <w:rPr>
          <w:noProof/>
        </w:rPr>
        <w:fldChar w:fldCharType="separate"/>
      </w:r>
      <w:r>
        <w:rPr>
          <w:noProof/>
        </w:rPr>
        <w:t>6</w:t>
      </w:r>
      <w:r>
        <w:rPr>
          <w:noProof/>
        </w:rPr>
        <w:fldChar w:fldCharType="end"/>
      </w:r>
    </w:p>
    <w:p w14:paraId="49C1FF5E" w14:textId="77777777" w:rsidR="00F77905" w:rsidRDefault="00F77905">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_Toc485780491 \h </w:instrText>
      </w:r>
      <w:r>
        <w:rPr>
          <w:noProof/>
        </w:rPr>
      </w:r>
      <w:r>
        <w:rPr>
          <w:noProof/>
        </w:rPr>
        <w:fldChar w:fldCharType="separate"/>
      </w:r>
      <w:r>
        <w:rPr>
          <w:noProof/>
        </w:rPr>
        <w:t>7</w:t>
      </w:r>
      <w:r>
        <w:rPr>
          <w:noProof/>
        </w:rPr>
        <w:fldChar w:fldCharType="end"/>
      </w:r>
    </w:p>
    <w:p w14:paraId="326E88CC" w14:textId="77777777" w:rsidR="00F77905" w:rsidRDefault="00F77905">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_Toc485780492 \h </w:instrText>
      </w:r>
      <w:r>
        <w:rPr>
          <w:noProof/>
        </w:rPr>
      </w:r>
      <w:r>
        <w:rPr>
          <w:noProof/>
        </w:rPr>
        <w:fldChar w:fldCharType="separate"/>
      </w:r>
      <w:r>
        <w:rPr>
          <w:noProof/>
        </w:rPr>
        <w:t>7</w:t>
      </w:r>
      <w:r>
        <w:rPr>
          <w:noProof/>
        </w:rPr>
        <w:fldChar w:fldCharType="end"/>
      </w:r>
    </w:p>
    <w:p w14:paraId="5582D72B" w14:textId="77777777" w:rsidR="00F77905" w:rsidRDefault="00F77905">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_Toc485780493 \h </w:instrText>
      </w:r>
      <w:r>
        <w:rPr>
          <w:noProof/>
        </w:rPr>
      </w:r>
      <w:r>
        <w:rPr>
          <w:noProof/>
        </w:rPr>
        <w:fldChar w:fldCharType="separate"/>
      </w:r>
      <w:r>
        <w:rPr>
          <w:noProof/>
        </w:rPr>
        <w:t>8</w:t>
      </w:r>
      <w:r>
        <w:rPr>
          <w:noProof/>
        </w:rPr>
        <w:fldChar w:fldCharType="end"/>
      </w:r>
    </w:p>
    <w:p w14:paraId="17857D64" w14:textId="77777777" w:rsidR="00F77905" w:rsidRDefault="00F77905">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_Toc485780494 \h </w:instrText>
      </w:r>
      <w:r>
        <w:rPr>
          <w:noProof/>
        </w:rPr>
      </w:r>
      <w:r>
        <w:rPr>
          <w:noProof/>
        </w:rPr>
        <w:fldChar w:fldCharType="separate"/>
      </w:r>
      <w:r>
        <w:rPr>
          <w:noProof/>
        </w:rPr>
        <w:t>8</w:t>
      </w:r>
      <w:r>
        <w:rPr>
          <w:noProof/>
        </w:rPr>
        <w:fldChar w:fldCharType="end"/>
      </w:r>
    </w:p>
    <w:p w14:paraId="772826F6" w14:textId="77777777" w:rsidR="00F77905" w:rsidRDefault="00F77905">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_Toc485780495 \h </w:instrText>
      </w:r>
      <w:r>
        <w:rPr>
          <w:noProof/>
        </w:rPr>
      </w:r>
      <w:r>
        <w:rPr>
          <w:noProof/>
        </w:rPr>
        <w:fldChar w:fldCharType="separate"/>
      </w:r>
      <w:r>
        <w:rPr>
          <w:noProof/>
        </w:rPr>
        <w:t>10</w:t>
      </w:r>
      <w:r>
        <w:rPr>
          <w:noProof/>
        </w:rPr>
        <w:fldChar w:fldCharType="end"/>
      </w:r>
    </w:p>
    <w:p w14:paraId="5A6BB010" w14:textId="77777777" w:rsidR="00F77905" w:rsidRDefault="00F77905">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_Toc485780496 \h </w:instrText>
      </w:r>
      <w:r>
        <w:rPr>
          <w:noProof/>
        </w:rPr>
      </w:r>
      <w:r>
        <w:rPr>
          <w:noProof/>
        </w:rPr>
        <w:fldChar w:fldCharType="separate"/>
      </w:r>
      <w:r>
        <w:rPr>
          <w:noProof/>
        </w:rPr>
        <w:t>11</w:t>
      </w:r>
      <w:r>
        <w:rPr>
          <w:noProof/>
        </w:rPr>
        <w:fldChar w:fldCharType="end"/>
      </w:r>
    </w:p>
    <w:p w14:paraId="704E4A06" w14:textId="77777777" w:rsidR="00F77905" w:rsidRDefault="00F77905">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_Toc485780497 \h </w:instrText>
      </w:r>
      <w:r>
        <w:rPr>
          <w:noProof/>
        </w:rPr>
      </w:r>
      <w:r>
        <w:rPr>
          <w:noProof/>
        </w:rPr>
        <w:fldChar w:fldCharType="separate"/>
      </w:r>
      <w:r>
        <w:rPr>
          <w:noProof/>
        </w:rPr>
        <w:t>13</w:t>
      </w:r>
      <w:r>
        <w:rPr>
          <w:noProof/>
        </w:rPr>
        <w:fldChar w:fldCharType="end"/>
      </w:r>
    </w:p>
    <w:p w14:paraId="067ABDD2" w14:textId="77777777" w:rsidR="00F77905" w:rsidRDefault="00F77905">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_Toc485780498 \h </w:instrText>
      </w:r>
      <w:r>
        <w:rPr>
          <w:noProof/>
        </w:rPr>
      </w:r>
      <w:r>
        <w:rPr>
          <w:noProof/>
        </w:rPr>
        <w:fldChar w:fldCharType="separate"/>
      </w:r>
      <w:r>
        <w:rPr>
          <w:noProof/>
        </w:rPr>
        <w:t>13</w:t>
      </w:r>
      <w:r>
        <w:rPr>
          <w:noProof/>
        </w:rPr>
        <w:fldChar w:fldCharType="end"/>
      </w:r>
    </w:p>
    <w:p w14:paraId="2DD0DBA9" w14:textId="77777777" w:rsidR="00F77905" w:rsidRDefault="00F77905">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_Toc485780499 \h </w:instrText>
      </w:r>
      <w:r>
        <w:rPr>
          <w:noProof/>
        </w:rPr>
      </w:r>
      <w:r>
        <w:rPr>
          <w:noProof/>
        </w:rPr>
        <w:fldChar w:fldCharType="separate"/>
      </w:r>
      <w:r>
        <w:rPr>
          <w:noProof/>
        </w:rPr>
        <w:t>13</w:t>
      </w:r>
      <w:r>
        <w:rPr>
          <w:noProof/>
        </w:rPr>
        <w:fldChar w:fldCharType="end"/>
      </w:r>
    </w:p>
    <w:p w14:paraId="4087A8FA" w14:textId="77777777" w:rsidR="00F77905" w:rsidRDefault="00F77905">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_Toc485780500 \h </w:instrText>
      </w:r>
      <w:r>
        <w:rPr>
          <w:noProof/>
        </w:rPr>
      </w:r>
      <w:r>
        <w:rPr>
          <w:noProof/>
        </w:rPr>
        <w:fldChar w:fldCharType="separate"/>
      </w:r>
      <w:r>
        <w:rPr>
          <w:noProof/>
        </w:rPr>
        <w:t>14</w:t>
      </w:r>
      <w:r>
        <w:rPr>
          <w:noProof/>
        </w:rPr>
        <w:fldChar w:fldCharType="end"/>
      </w:r>
    </w:p>
    <w:p w14:paraId="2F6A5CB5" w14:textId="77777777" w:rsidR="00F77905" w:rsidRDefault="00F77905">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_Toc485780501 \h </w:instrText>
      </w:r>
      <w:r>
        <w:rPr>
          <w:noProof/>
        </w:rPr>
      </w:r>
      <w:r>
        <w:rPr>
          <w:noProof/>
        </w:rPr>
        <w:fldChar w:fldCharType="separate"/>
      </w:r>
      <w:r>
        <w:rPr>
          <w:noProof/>
        </w:rPr>
        <w:t>14</w:t>
      </w:r>
      <w:r>
        <w:rPr>
          <w:noProof/>
        </w:rPr>
        <w:fldChar w:fldCharType="end"/>
      </w:r>
    </w:p>
    <w:p w14:paraId="1E735616" w14:textId="77777777" w:rsidR="00F77905" w:rsidRDefault="00F77905">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_Toc485780502 \h </w:instrText>
      </w:r>
      <w:r>
        <w:rPr>
          <w:noProof/>
        </w:rPr>
      </w:r>
      <w:r>
        <w:rPr>
          <w:noProof/>
        </w:rPr>
        <w:fldChar w:fldCharType="separate"/>
      </w:r>
      <w:r>
        <w:rPr>
          <w:noProof/>
        </w:rPr>
        <w:t>15</w:t>
      </w:r>
      <w:r>
        <w:rPr>
          <w:noProof/>
        </w:rPr>
        <w:fldChar w:fldCharType="end"/>
      </w:r>
    </w:p>
    <w:p w14:paraId="49BA44A9" w14:textId="77777777" w:rsidR="00F77905" w:rsidRDefault="00F77905">
      <w:pPr>
        <w:pStyle w:val="TOC2"/>
        <w:rPr>
          <w:rFonts w:cstheme="minorBidi"/>
          <w:noProof/>
          <w:sz w:val="24"/>
          <w:szCs w:val="24"/>
        </w:rPr>
      </w:pPr>
      <w:r>
        <w:rPr>
          <w:noProof/>
        </w:rPr>
        <w:t>8.3</w:t>
      </w:r>
      <w:r>
        <w:rPr>
          <w:rFonts w:cstheme="minorBidi"/>
          <w:noProof/>
          <w:sz w:val="24"/>
          <w:szCs w:val="24"/>
        </w:rPr>
        <w:tab/>
      </w:r>
      <w:r>
        <w:rPr>
          <w:noProof/>
        </w:rPr>
        <w:t>Proposed modifications to the current UI:</w:t>
      </w:r>
      <w:r>
        <w:rPr>
          <w:noProof/>
        </w:rPr>
        <w:tab/>
      </w:r>
      <w:r>
        <w:rPr>
          <w:noProof/>
        </w:rPr>
        <w:fldChar w:fldCharType="begin"/>
      </w:r>
      <w:r>
        <w:rPr>
          <w:noProof/>
        </w:rPr>
        <w:instrText xml:space="preserve"> PAGEREF _Toc485780503 \h </w:instrText>
      </w:r>
      <w:r>
        <w:rPr>
          <w:noProof/>
        </w:rPr>
      </w:r>
      <w:r>
        <w:rPr>
          <w:noProof/>
        </w:rPr>
        <w:fldChar w:fldCharType="separate"/>
      </w:r>
      <w:r>
        <w:rPr>
          <w:noProof/>
        </w:rPr>
        <w:t>16</w:t>
      </w:r>
      <w:r>
        <w:rPr>
          <w:noProof/>
        </w:rPr>
        <w:fldChar w:fldCharType="end"/>
      </w:r>
    </w:p>
    <w:p w14:paraId="09E8E9DB" w14:textId="77777777" w:rsidR="00F77905" w:rsidRDefault="00F77905">
      <w:pPr>
        <w:pStyle w:val="TOC2"/>
        <w:rPr>
          <w:rFonts w:cstheme="minorBidi"/>
          <w:noProof/>
          <w:sz w:val="24"/>
          <w:szCs w:val="24"/>
        </w:rPr>
      </w:pPr>
      <w:r>
        <w:rPr>
          <w:noProof/>
        </w:rPr>
        <w:t>8.4</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_Toc485780504 \h </w:instrText>
      </w:r>
      <w:r>
        <w:rPr>
          <w:noProof/>
        </w:rPr>
      </w:r>
      <w:r>
        <w:rPr>
          <w:noProof/>
        </w:rPr>
        <w:fldChar w:fldCharType="separate"/>
      </w:r>
      <w:r>
        <w:rPr>
          <w:noProof/>
        </w:rPr>
        <w:t>17</w:t>
      </w:r>
      <w:r>
        <w:rPr>
          <w:noProof/>
        </w:rPr>
        <w:fldChar w:fldCharType="end"/>
      </w:r>
    </w:p>
    <w:p w14:paraId="47601D99" w14:textId="77777777" w:rsidR="00F77905" w:rsidRDefault="00F77905">
      <w:pPr>
        <w:pStyle w:val="TOC2"/>
        <w:rPr>
          <w:rFonts w:cstheme="minorBidi"/>
          <w:noProof/>
          <w:sz w:val="24"/>
          <w:szCs w:val="24"/>
        </w:rPr>
      </w:pPr>
      <w:r>
        <w:rPr>
          <w:noProof/>
        </w:rPr>
        <w:t>8.5</w:t>
      </w:r>
      <w:r>
        <w:rPr>
          <w:rFonts w:cstheme="minorBidi"/>
          <w:noProof/>
          <w:sz w:val="24"/>
          <w:szCs w:val="24"/>
        </w:rPr>
        <w:tab/>
      </w:r>
      <w:r>
        <w:rPr>
          <w:noProof/>
        </w:rPr>
        <w:t>Proposed UI changes</w:t>
      </w:r>
      <w:r>
        <w:rPr>
          <w:noProof/>
        </w:rPr>
        <w:tab/>
      </w:r>
      <w:r>
        <w:rPr>
          <w:noProof/>
        </w:rPr>
        <w:fldChar w:fldCharType="begin"/>
      </w:r>
      <w:r>
        <w:rPr>
          <w:noProof/>
        </w:rPr>
        <w:instrText xml:space="preserve"> PAGEREF _Toc485780505 \h </w:instrText>
      </w:r>
      <w:r>
        <w:rPr>
          <w:noProof/>
        </w:rPr>
      </w:r>
      <w:r>
        <w:rPr>
          <w:noProof/>
        </w:rPr>
        <w:fldChar w:fldCharType="separate"/>
      </w:r>
      <w:r>
        <w:rPr>
          <w:noProof/>
        </w:rPr>
        <w:t>17</w:t>
      </w:r>
      <w:r>
        <w:rPr>
          <w:noProof/>
        </w:rPr>
        <w:fldChar w:fldCharType="end"/>
      </w:r>
    </w:p>
    <w:p w14:paraId="4D5C4269" w14:textId="77777777" w:rsidR="00F77905" w:rsidRDefault="00F77905">
      <w:pPr>
        <w:pStyle w:val="TOC2"/>
        <w:rPr>
          <w:rFonts w:cstheme="minorBidi"/>
          <w:noProof/>
          <w:sz w:val="24"/>
          <w:szCs w:val="24"/>
        </w:rPr>
      </w:pPr>
      <w:r>
        <w:rPr>
          <w:noProof/>
        </w:rPr>
        <w:t>8.6</w:t>
      </w:r>
      <w:r>
        <w:rPr>
          <w:rFonts w:cstheme="minorBidi"/>
          <w:noProof/>
          <w:sz w:val="24"/>
          <w:szCs w:val="24"/>
        </w:rPr>
        <w:tab/>
      </w:r>
      <w:r>
        <w:rPr>
          <w:noProof/>
        </w:rPr>
        <w:t>Game start</w:t>
      </w:r>
      <w:r>
        <w:rPr>
          <w:noProof/>
        </w:rPr>
        <w:tab/>
      </w:r>
      <w:r>
        <w:rPr>
          <w:noProof/>
        </w:rPr>
        <w:fldChar w:fldCharType="begin"/>
      </w:r>
      <w:r>
        <w:rPr>
          <w:noProof/>
        </w:rPr>
        <w:instrText xml:space="preserve"> PAGEREF _Toc485780506 \h </w:instrText>
      </w:r>
      <w:r>
        <w:rPr>
          <w:noProof/>
        </w:rPr>
      </w:r>
      <w:r>
        <w:rPr>
          <w:noProof/>
        </w:rPr>
        <w:fldChar w:fldCharType="separate"/>
      </w:r>
      <w:r>
        <w:rPr>
          <w:noProof/>
        </w:rPr>
        <w:t>18</w:t>
      </w:r>
      <w:r>
        <w:rPr>
          <w:noProof/>
        </w:rPr>
        <w:fldChar w:fldCharType="end"/>
      </w:r>
    </w:p>
    <w:p w14:paraId="676C8917" w14:textId="77777777" w:rsidR="00F77905" w:rsidRDefault="00F77905">
      <w:pPr>
        <w:pStyle w:val="TOC2"/>
        <w:rPr>
          <w:rFonts w:cstheme="minorBidi"/>
          <w:noProof/>
          <w:sz w:val="24"/>
          <w:szCs w:val="24"/>
        </w:rPr>
      </w:pPr>
      <w:r>
        <w:rPr>
          <w:noProof/>
        </w:rPr>
        <w:t>8.7</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_Toc485780507 \h </w:instrText>
      </w:r>
      <w:r>
        <w:rPr>
          <w:noProof/>
        </w:rPr>
      </w:r>
      <w:r>
        <w:rPr>
          <w:noProof/>
        </w:rPr>
        <w:fldChar w:fldCharType="separate"/>
      </w:r>
      <w:r>
        <w:rPr>
          <w:noProof/>
        </w:rPr>
        <w:t>19</w:t>
      </w:r>
      <w:r>
        <w:rPr>
          <w:noProof/>
        </w:rPr>
        <w:fldChar w:fldCharType="end"/>
      </w:r>
    </w:p>
    <w:p w14:paraId="49D4141E" w14:textId="77777777" w:rsidR="00F77905" w:rsidRDefault="00F77905">
      <w:pPr>
        <w:pStyle w:val="TOC1"/>
        <w:rPr>
          <w:noProof/>
          <w:sz w:val="24"/>
          <w:szCs w:val="24"/>
        </w:rPr>
      </w:pPr>
      <w:r>
        <w:rPr>
          <w:noProof/>
        </w:rPr>
        <w:t>9</w:t>
      </w:r>
      <w:r>
        <w:rPr>
          <w:noProof/>
          <w:sz w:val="24"/>
          <w:szCs w:val="24"/>
        </w:rPr>
        <w:tab/>
      </w:r>
      <w:r>
        <w:rPr>
          <w:noProof/>
        </w:rPr>
        <w:t>Game Field UI</w:t>
      </w:r>
      <w:r>
        <w:rPr>
          <w:noProof/>
        </w:rPr>
        <w:tab/>
      </w:r>
      <w:r>
        <w:rPr>
          <w:noProof/>
        </w:rPr>
        <w:fldChar w:fldCharType="begin"/>
      </w:r>
      <w:r>
        <w:rPr>
          <w:noProof/>
        </w:rPr>
        <w:instrText xml:space="preserve"> PAGEREF _Toc485780508 \h </w:instrText>
      </w:r>
      <w:r>
        <w:rPr>
          <w:noProof/>
        </w:rPr>
      </w:r>
      <w:r>
        <w:rPr>
          <w:noProof/>
        </w:rPr>
        <w:fldChar w:fldCharType="separate"/>
      </w:r>
      <w:r>
        <w:rPr>
          <w:noProof/>
        </w:rPr>
        <w:t>21</w:t>
      </w:r>
      <w:r>
        <w:rPr>
          <w:noProof/>
        </w:rPr>
        <w:fldChar w:fldCharType="end"/>
      </w:r>
    </w:p>
    <w:p w14:paraId="681497CA" w14:textId="77777777" w:rsidR="00F77905" w:rsidRDefault="00F77905">
      <w:pPr>
        <w:pStyle w:val="TOC2"/>
        <w:rPr>
          <w:rFonts w:cstheme="minorBidi"/>
          <w:noProof/>
          <w:sz w:val="24"/>
          <w:szCs w:val="24"/>
        </w:rPr>
      </w:pPr>
      <w:r>
        <w:rPr>
          <w:noProof/>
        </w:rPr>
        <w:t>9.1</w:t>
      </w:r>
      <w:r>
        <w:rPr>
          <w:rFonts w:cstheme="minorBidi"/>
          <w:noProof/>
          <w:sz w:val="24"/>
          <w:szCs w:val="24"/>
        </w:rPr>
        <w:tab/>
      </w:r>
      <w:r>
        <w:rPr>
          <w:noProof/>
        </w:rPr>
        <w:t>Proposed changes to UI</w:t>
      </w:r>
      <w:r>
        <w:rPr>
          <w:noProof/>
        </w:rPr>
        <w:tab/>
      </w:r>
      <w:r>
        <w:rPr>
          <w:noProof/>
        </w:rPr>
        <w:fldChar w:fldCharType="begin"/>
      </w:r>
      <w:r>
        <w:rPr>
          <w:noProof/>
        </w:rPr>
        <w:instrText xml:space="preserve"> PAGEREF _Toc485780509 \h </w:instrText>
      </w:r>
      <w:r>
        <w:rPr>
          <w:noProof/>
        </w:rPr>
      </w:r>
      <w:r>
        <w:rPr>
          <w:noProof/>
        </w:rPr>
        <w:fldChar w:fldCharType="separate"/>
      </w:r>
      <w:r>
        <w:rPr>
          <w:noProof/>
        </w:rPr>
        <w:t>21</w:t>
      </w:r>
      <w:r>
        <w:rPr>
          <w:noProof/>
        </w:rPr>
        <w:fldChar w:fldCharType="end"/>
      </w:r>
    </w:p>
    <w:p w14:paraId="791018DD" w14:textId="77777777" w:rsidR="00F77905" w:rsidRDefault="00F77905">
      <w:pPr>
        <w:pStyle w:val="TOC2"/>
        <w:rPr>
          <w:rFonts w:cstheme="minorBidi"/>
          <w:noProof/>
          <w:sz w:val="24"/>
          <w:szCs w:val="24"/>
        </w:rPr>
      </w:pPr>
      <w:r>
        <w:rPr>
          <w:noProof/>
        </w:rPr>
        <w:t>9.2</w:t>
      </w:r>
      <w:r>
        <w:rPr>
          <w:rFonts w:cstheme="minorBidi"/>
          <w:noProof/>
          <w:sz w:val="24"/>
          <w:szCs w:val="24"/>
        </w:rPr>
        <w:tab/>
      </w:r>
      <w:r>
        <w:rPr>
          <w:noProof/>
        </w:rPr>
        <w:t>Player Cards</w:t>
      </w:r>
      <w:r>
        <w:rPr>
          <w:noProof/>
        </w:rPr>
        <w:tab/>
      </w:r>
      <w:r>
        <w:rPr>
          <w:noProof/>
        </w:rPr>
        <w:fldChar w:fldCharType="begin"/>
      </w:r>
      <w:r>
        <w:rPr>
          <w:noProof/>
        </w:rPr>
        <w:instrText xml:space="preserve"> PAGEREF _Toc485780510 \h </w:instrText>
      </w:r>
      <w:r>
        <w:rPr>
          <w:noProof/>
        </w:rPr>
      </w:r>
      <w:r>
        <w:rPr>
          <w:noProof/>
        </w:rPr>
        <w:fldChar w:fldCharType="separate"/>
      </w:r>
      <w:r>
        <w:rPr>
          <w:noProof/>
        </w:rPr>
        <w:t>21</w:t>
      </w:r>
      <w:r>
        <w:rPr>
          <w:noProof/>
        </w:rPr>
        <w:fldChar w:fldCharType="end"/>
      </w:r>
    </w:p>
    <w:p w14:paraId="7996D97B" w14:textId="77777777" w:rsidR="00F77905" w:rsidRDefault="00F77905">
      <w:pPr>
        <w:pStyle w:val="TOC2"/>
        <w:rPr>
          <w:rFonts w:cstheme="minorBidi"/>
          <w:noProof/>
          <w:sz w:val="24"/>
          <w:szCs w:val="24"/>
        </w:rPr>
      </w:pPr>
      <w:r>
        <w:rPr>
          <w:noProof/>
        </w:rPr>
        <w:t>9.3</w:t>
      </w:r>
      <w:r>
        <w:rPr>
          <w:rFonts w:cstheme="minorBidi"/>
          <w:noProof/>
          <w:sz w:val="24"/>
          <w:szCs w:val="24"/>
        </w:rPr>
        <w:tab/>
      </w:r>
      <w:r>
        <w:rPr>
          <w:noProof/>
        </w:rPr>
        <w:t>Data (TBD)</w:t>
      </w:r>
      <w:r>
        <w:rPr>
          <w:noProof/>
        </w:rPr>
        <w:tab/>
      </w:r>
      <w:r>
        <w:rPr>
          <w:noProof/>
        </w:rPr>
        <w:fldChar w:fldCharType="begin"/>
      </w:r>
      <w:r>
        <w:rPr>
          <w:noProof/>
        </w:rPr>
        <w:instrText xml:space="preserve"> PAGEREF _Toc485780511 \h </w:instrText>
      </w:r>
      <w:r>
        <w:rPr>
          <w:noProof/>
        </w:rPr>
      </w:r>
      <w:r>
        <w:rPr>
          <w:noProof/>
        </w:rPr>
        <w:fldChar w:fldCharType="separate"/>
      </w:r>
      <w:r>
        <w:rPr>
          <w:noProof/>
        </w:rPr>
        <w:t>24</w:t>
      </w:r>
      <w:r>
        <w:rPr>
          <w:noProof/>
        </w:rPr>
        <w:fldChar w:fldCharType="end"/>
      </w:r>
    </w:p>
    <w:p w14:paraId="2B2245FC" w14:textId="77777777" w:rsidR="00F77905" w:rsidRDefault="00F77905">
      <w:pPr>
        <w:pStyle w:val="TOC1"/>
        <w:rPr>
          <w:noProof/>
          <w:sz w:val="24"/>
          <w:szCs w:val="24"/>
        </w:rPr>
      </w:pPr>
      <w:r>
        <w:rPr>
          <w:noProof/>
        </w:rPr>
        <w:t>10</w:t>
      </w:r>
      <w:r>
        <w:rPr>
          <w:noProof/>
          <w:sz w:val="24"/>
          <w:szCs w:val="24"/>
        </w:rPr>
        <w:tab/>
      </w:r>
      <w:r>
        <w:rPr>
          <w:noProof/>
        </w:rPr>
        <w:t>API Samples</w:t>
      </w:r>
      <w:r>
        <w:rPr>
          <w:noProof/>
        </w:rPr>
        <w:tab/>
      </w:r>
      <w:r>
        <w:rPr>
          <w:noProof/>
        </w:rPr>
        <w:fldChar w:fldCharType="begin"/>
      </w:r>
      <w:r>
        <w:rPr>
          <w:noProof/>
        </w:rPr>
        <w:instrText xml:space="preserve"> PAGEREF _Toc485780512 \h </w:instrText>
      </w:r>
      <w:r>
        <w:rPr>
          <w:noProof/>
        </w:rPr>
      </w:r>
      <w:r>
        <w:rPr>
          <w:noProof/>
        </w:rPr>
        <w:fldChar w:fldCharType="separate"/>
      </w:r>
      <w:r>
        <w:rPr>
          <w:noProof/>
        </w:rPr>
        <w:t>25</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r w:rsidR="0031523B">
        <w:t>GhostRunner</w:t>
      </w:r>
      <w:r w:rsidRPr="0069666D">
        <w:t xml:space="preserve"> in this document is confidential; therefore, the reader agrees not to disclose it without the express written permission of </w:t>
      </w:r>
      <w:r w:rsidR="005B2760">
        <w:t>GhostRunner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r w:rsidR="005B2760">
        <w:t>GhostRunner</w:t>
      </w:r>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r w:rsidR="00F63402">
        <w:t>GhostRunner</w:t>
      </w:r>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5780479"/>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5780480"/>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5780481"/>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5780482"/>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5780483"/>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5780484"/>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5780485"/>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5780486"/>
      <w:proofErr w:type="spellStart"/>
      <w:r>
        <w:t>TeamLineUp</w:t>
      </w:r>
      <w:bookmarkEnd w:id="9"/>
      <w:proofErr w:type="spellEnd"/>
    </w:p>
    <w:p w14:paraId="03885376" w14:textId="77777777" w:rsidR="00883D68" w:rsidRDefault="00883D68" w:rsidP="00883D68">
      <w:pPr>
        <w:spacing w:before="240"/>
      </w:pPr>
      <w:r>
        <w:t xml:space="preserve">A lineup is created by an owner using his team players. A lineup can have players only from a team. So the Team comes </w:t>
      </w:r>
      <w:proofErr w:type="gramStart"/>
      <w:r>
        <w:t>first .</w:t>
      </w:r>
      <w:proofErr w:type="gramEnd"/>
    </w:p>
    <w:p w14:paraId="1FF69808" w14:textId="77777777" w:rsidR="00883D68" w:rsidRDefault="00883D68" w:rsidP="00883D68">
      <w:pPr>
        <w:pStyle w:val="Heading2"/>
      </w:pPr>
      <w:bookmarkStart w:id="10" w:name="_Toc485780487"/>
      <w:proofErr w:type="spellStart"/>
      <w:r>
        <w:t>TeamLineUpPlayers</w:t>
      </w:r>
      <w:bookmarkEnd w:id="10"/>
      <w:proofErr w:type="spellEnd"/>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85780488"/>
      <w:proofErr w:type="spellStart"/>
      <w:r>
        <w:t>GameUserLineupPlayers</w:t>
      </w:r>
      <w:bookmarkEnd w:id="11"/>
      <w:proofErr w:type="spellEnd"/>
    </w:p>
    <w:p w14:paraId="3857F94E" w14:textId="0BA6B273" w:rsidR="001E4761" w:rsidRDefault="001E4761" w:rsidP="00883D68">
      <w:pPr>
        <w:spacing w:before="240"/>
      </w:pPr>
      <w:r>
        <w:t xml:space="preserve">This table hold the lineup for any </w:t>
      </w:r>
      <w:proofErr w:type="gramStart"/>
      <w:r>
        <w:t>particular game</w:t>
      </w:r>
      <w:proofErr w:type="gramEnd"/>
      <w:r>
        <w:t xml:space="preserve"> and each player related information.</w:t>
      </w:r>
    </w:p>
    <w:p w14:paraId="105D6D8A" w14:textId="77777777" w:rsidR="008B2ED8" w:rsidRDefault="00BB6FC0" w:rsidP="00BB6FC0">
      <w:pPr>
        <w:pStyle w:val="Heading2"/>
      </w:pPr>
      <w:bookmarkStart w:id="12" w:name="_Toc485780489"/>
      <w:r>
        <w:t>Game</w:t>
      </w:r>
      <w:bookmarkEnd w:id="12"/>
    </w:p>
    <w:p w14:paraId="6B40120F" w14:textId="77777777" w:rsidR="00BB6FC0" w:rsidRDefault="00BB6FC0" w:rsidP="008B2ED8">
      <w:r>
        <w:t xml:space="preserve">A game represents a new game being played between two </w:t>
      </w:r>
      <w:proofErr w:type="spellStart"/>
      <w:r w:rsidR="00883D68">
        <w:t>TeamLineUps</w:t>
      </w:r>
      <w:proofErr w:type="spellEnd"/>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w:t>
      </w:r>
      <w:proofErr w:type="spellStart"/>
      <w:r>
        <w:t>playevents</w:t>
      </w:r>
      <w:proofErr w:type="spellEnd"/>
      <w:r>
        <w:t xml:space="preserve">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F77905" w:rsidRPr="0077420F" w:rsidRDefault="00F77905"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F77905" w:rsidRPr="002E2D57"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p>
                          <w:p w14:paraId="1E89070F"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F77905" w:rsidRPr="0077420F" w:rsidRDefault="00F77905"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roofErr w:type="spellStart"/>
                      <w:r>
                        <w:rPr>
                          <w:rFonts w:ascii="Arial" w:hAnsi="Arial"/>
                          <w:color w:val="000000" w:themeColor="text1"/>
                          <w:kern w:val="24"/>
                          <w:sz w:val="24"/>
                          <w:szCs w:val="24"/>
                        </w:rPr>
                        <w:t>ui</w:t>
                      </w:r>
                      <w:proofErr w:type="spellEnd"/>
                      <w:r>
                        <w:rPr>
                          <w:rFonts w:ascii="Arial" w:hAnsi="Arial"/>
                          <w:color w:val="000000" w:themeColor="text1"/>
                          <w:kern w:val="24"/>
                          <w:sz w:val="24"/>
                          <w:szCs w:val="24"/>
                        </w:rPr>
                        <w:t xml:space="preserve"> state]</w:t>
                      </w:r>
                    </w:p>
                    <w:p w14:paraId="0280CF2C"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proofErr w:type="spellStart"/>
                      <w:r>
                        <w:rPr>
                          <w:rFonts w:ascii="Arial" w:hAnsi="Arial"/>
                          <w:color w:val="000000" w:themeColor="text1"/>
                          <w:kern w:val="24"/>
                          <w:sz w:val="24"/>
                          <w:szCs w:val="24"/>
                        </w:rPr>
                        <w:t>Inninings</w:t>
                      </w:r>
                      <w:proofErr w:type="spellEnd"/>
                    </w:p>
                    <w:p w14:paraId="5C5E3667"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F77905" w:rsidRPr="0096160C"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F77905" w:rsidRPr="002E2D57" w:rsidRDefault="00F77905" w:rsidP="0077420F">
                      <w:pPr>
                        <w:pStyle w:val="ListParagraph"/>
                        <w:numPr>
                          <w:ilvl w:val="0"/>
                          <w:numId w:val="19"/>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Base </w:t>
                      </w:r>
                      <w:proofErr w:type="gramStart"/>
                      <w:r>
                        <w:rPr>
                          <w:rFonts w:ascii="Arial" w:hAnsi="Arial"/>
                          <w:color w:val="000000" w:themeColor="text1"/>
                          <w:kern w:val="24"/>
                          <w:sz w:val="24"/>
                          <w:szCs w:val="24"/>
                        </w:rPr>
                        <w:t>status(</w:t>
                      </w:r>
                      <w:proofErr w:type="gramEnd"/>
                      <w:r>
                        <w:rPr>
                          <w:rFonts w:ascii="Arial" w:hAnsi="Arial"/>
                          <w:color w:val="000000" w:themeColor="text1"/>
                          <w:kern w:val="24"/>
                          <w:sz w:val="24"/>
                          <w:szCs w:val="24"/>
                        </w:rPr>
                        <w:t>0 through 7) (who where)</w:t>
                      </w:r>
                    </w:p>
                    <w:p w14:paraId="0E3190B4" w14:textId="77777777" w:rsidR="00F77905" w:rsidRPr="009A4398" w:rsidRDefault="00F77905" w:rsidP="0077420F">
                      <w:pPr>
                        <w:pStyle w:val="ListParagraph"/>
                        <w:numPr>
                          <w:ilvl w:val="0"/>
                          <w:numId w:val="19"/>
                        </w:numPr>
                        <w:spacing w:after="0" w:line="240" w:lineRule="auto"/>
                        <w:textAlignment w:val="baseline"/>
                        <w:rPr>
                          <w:rFonts w:eastAsia="Times New Roman"/>
                          <w:sz w:val="24"/>
                          <w:szCs w:val="24"/>
                        </w:rPr>
                      </w:pPr>
                    </w:p>
                    <w:p w14:paraId="1E89070F" w14:textId="77777777" w:rsidR="00F77905" w:rsidRPr="0077420F" w:rsidRDefault="00F77905" w:rsidP="0077420F">
                      <w:pPr>
                        <w:pStyle w:val="ListParagraph"/>
                        <w:numPr>
                          <w:ilvl w:val="0"/>
                          <w:numId w:val="19"/>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E50DA2">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85780490"/>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F77905" w:rsidRPr="00E60BAE" w:rsidRDefault="00F77905"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F77905"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F77905"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F77905"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F77905" w:rsidRPr="002E46A0"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F77905" w:rsidRDefault="00F77905"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F77905" w:rsidRPr="00E225BC" w:rsidRDefault="00F77905"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F77905" w:rsidRDefault="00F77905" w:rsidP="006C5AB5">
                            <w:pPr>
                              <w:spacing w:after="0" w:line="240" w:lineRule="auto"/>
                              <w:textAlignment w:val="baseline"/>
                              <w:rPr>
                                <w:rFonts w:ascii="Arial" w:hAnsi="Arial"/>
                                <w:color w:val="000000" w:themeColor="text1"/>
                                <w:kern w:val="24"/>
                                <w:sz w:val="28"/>
                                <w:szCs w:val="28"/>
                              </w:rPr>
                            </w:pPr>
                          </w:p>
                          <w:p w14:paraId="173D5502" w14:textId="77777777" w:rsidR="00F77905" w:rsidRPr="00E225BC" w:rsidRDefault="00F77905"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F77905" w:rsidRPr="00E60BAE" w:rsidRDefault="00F77905" w:rsidP="006C5AB5">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GameEvents</w:t>
                      </w:r>
                      <w:proofErr w:type="spellEnd"/>
                    </w:p>
                    <w:p w14:paraId="07EC3784" w14:textId="77777777" w:rsidR="00F77905"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0C1A7C20" w14:textId="77777777" w:rsidR="00F77905"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6F18A1CD" w14:textId="77777777" w:rsidR="00F77905"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inningId</w:t>
                      </w:r>
                      <w:proofErr w:type="spellEnd"/>
                    </w:p>
                    <w:p w14:paraId="1F042EEF" w14:textId="77777777" w:rsidR="00F77905" w:rsidRPr="002E46A0" w:rsidRDefault="00F77905" w:rsidP="006C5AB5">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7E894B3B" w14:textId="77777777" w:rsidR="00F77905" w:rsidRDefault="00F77905" w:rsidP="006C5AB5">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7418106A" w14:textId="77777777" w:rsidR="00F77905" w:rsidRPr="00E225BC" w:rsidRDefault="00F77905" w:rsidP="006C5AB5">
                      <w:pPr>
                        <w:pStyle w:val="ListParagraph"/>
                        <w:numPr>
                          <w:ilvl w:val="0"/>
                          <w:numId w:val="18"/>
                        </w:numPr>
                        <w:spacing w:after="0" w:line="240" w:lineRule="auto"/>
                        <w:textAlignment w:val="baseline"/>
                        <w:rPr>
                          <w:rFonts w:eastAsia="Times New Roman"/>
                          <w:sz w:val="28"/>
                        </w:rPr>
                      </w:pPr>
                      <w:r>
                        <w:rPr>
                          <w:rFonts w:eastAsia="Times New Roman"/>
                          <w:sz w:val="28"/>
                        </w:rPr>
                        <w:t>…</w:t>
                      </w:r>
                    </w:p>
                    <w:p w14:paraId="5A3AA79F" w14:textId="77777777" w:rsidR="00F77905" w:rsidRDefault="00F77905" w:rsidP="006C5AB5">
                      <w:pPr>
                        <w:spacing w:after="0" w:line="240" w:lineRule="auto"/>
                        <w:textAlignment w:val="baseline"/>
                        <w:rPr>
                          <w:rFonts w:ascii="Arial" w:hAnsi="Arial"/>
                          <w:color w:val="000000" w:themeColor="text1"/>
                          <w:kern w:val="24"/>
                          <w:sz w:val="28"/>
                          <w:szCs w:val="28"/>
                        </w:rPr>
                      </w:pPr>
                    </w:p>
                    <w:p w14:paraId="173D5502" w14:textId="77777777" w:rsidR="00F77905" w:rsidRPr="00E225BC" w:rsidRDefault="00F77905"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F77905" w:rsidRPr="00E60BAE" w:rsidRDefault="00F77905"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F77905" w:rsidRDefault="00F77905"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F77905" w:rsidRDefault="00F77905"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F77905" w:rsidRPr="00BB7E74" w:rsidRDefault="00F77905"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F77905" w:rsidRPr="002E46A0" w:rsidRDefault="00F77905"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F77905" w:rsidRDefault="00F77905"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F77905" w:rsidRPr="00E225BC" w:rsidRDefault="00F77905"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F77905" w:rsidRDefault="00F77905" w:rsidP="002E46A0">
                            <w:pPr>
                              <w:spacing w:after="0" w:line="240" w:lineRule="auto"/>
                              <w:textAlignment w:val="baseline"/>
                              <w:rPr>
                                <w:rFonts w:ascii="Arial" w:hAnsi="Arial"/>
                                <w:color w:val="000000" w:themeColor="text1"/>
                                <w:kern w:val="24"/>
                                <w:sz w:val="28"/>
                                <w:szCs w:val="28"/>
                              </w:rPr>
                            </w:pPr>
                          </w:p>
                          <w:p w14:paraId="77B61FB4" w14:textId="77777777" w:rsidR="00F77905" w:rsidRPr="00E225BC" w:rsidRDefault="00F77905"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F77905" w:rsidRPr="00E60BAE" w:rsidRDefault="00F77905" w:rsidP="002E46A0">
                      <w:pPr>
                        <w:pStyle w:val="NormalWeb"/>
                        <w:spacing w:before="0" w:beforeAutospacing="0" w:after="0" w:afterAutospacing="0"/>
                        <w:textAlignment w:val="baseline"/>
                        <w:rPr>
                          <w:rFonts w:ascii="Arial" w:hAnsi="Arial"/>
                        </w:rPr>
                      </w:pPr>
                      <w:proofErr w:type="spellStart"/>
                      <w:r>
                        <w:rPr>
                          <w:rFonts w:ascii="Arial" w:hAnsi="Arial" w:cstheme="minorBidi"/>
                          <w:bCs/>
                          <w:color w:val="000000" w:themeColor="text1"/>
                          <w:kern w:val="24"/>
                          <w:szCs w:val="28"/>
                        </w:rPr>
                        <w:t>GameSubEvents</w:t>
                      </w:r>
                      <w:proofErr w:type="spellEnd"/>
                    </w:p>
                    <w:p w14:paraId="58373CE0" w14:textId="77777777" w:rsidR="00F77905" w:rsidRDefault="00F77905"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gameId</w:t>
                      </w:r>
                      <w:proofErr w:type="spellEnd"/>
                      <w:r>
                        <w:rPr>
                          <w:rFonts w:ascii="Arial" w:eastAsia="Times New Roman" w:hAnsi="Arial"/>
                          <w:sz w:val="24"/>
                        </w:rPr>
                        <w:t>(id)</w:t>
                      </w:r>
                    </w:p>
                    <w:p w14:paraId="5A2738B6" w14:textId="77777777" w:rsidR="00F77905" w:rsidRDefault="00F77905"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sequeneId</w:t>
                      </w:r>
                      <w:proofErr w:type="spellEnd"/>
                      <w:r>
                        <w:rPr>
                          <w:rFonts w:ascii="Arial" w:eastAsia="Times New Roman" w:hAnsi="Arial"/>
                          <w:sz w:val="24"/>
                        </w:rPr>
                        <w:t>(id)</w:t>
                      </w:r>
                    </w:p>
                    <w:p w14:paraId="2DB78811" w14:textId="77777777" w:rsidR="00F77905" w:rsidRPr="00BB7E74" w:rsidRDefault="00F77905" w:rsidP="00BB7E74">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subSequenceId</w:t>
                      </w:r>
                      <w:proofErr w:type="spellEnd"/>
                      <w:r>
                        <w:rPr>
                          <w:rFonts w:ascii="Arial" w:eastAsia="Times New Roman" w:hAnsi="Arial"/>
                          <w:sz w:val="24"/>
                        </w:rPr>
                        <w:t>(id)</w:t>
                      </w:r>
                    </w:p>
                    <w:p w14:paraId="74EBC7DE" w14:textId="77777777" w:rsidR="00F77905" w:rsidRPr="002E46A0" w:rsidRDefault="00F77905" w:rsidP="002E46A0">
                      <w:pPr>
                        <w:pStyle w:val="ListParagraph"/>
                        <w:numPr>
                          <w:ilvl w:val="0"/>
                          <w:numId w:val="18"/>
                        </w:numPr>
                        <w:spacing w:after="0" w:line="240" w:lineRule="auto"/>
                        <w:textAlignment w:val="baseline"/>
                        <w:rPr>
                          <w:rFonts w:ascii="Arial" w:eastAsia="Times New Roman" w:hAnsi="Arial"/>
                          <w:sz w:val="24"/>
                        </w:rPr>
                      </w:pPr>
                      <w:proofErr w:type="spellStart"/>
                      <w:r>
                        <w:rPr>
                          <w:rFonts w:ascii="Arial" w:eastAsia="Times New Roman" w:hAnsi="Arial"/>
                          <w:sz w:val="24"/>
                        </w:rPr>
                        <w:t>eventType</w:t>
                      </w:r>
                      <w:proofErr w:type="spellEnd"/>
                    </w:p>
                    <w:p w14:paraId="145F8BBC" w14:textId="77777777" w:rsidR="00F77905" w:rsidRDefault="00F77905" w:rsidP="002E46A0">
                      <w:pPr>
                        <w:pStyle w:val="ListParagraph"/>
                        <w:numPr>
                          <w:ilvl w:val="0"/>
                          <w:numId w:val="18"/>
                        </w:numPr>
                        <w:spacing w:after="0" w:line="240" w:lineRule="auto"/>
                        <w:textAlignment w:val="baseline"/>
                        <w:rPr>
                          <w:rFonts w:eastAsia="Times New Roman"/>
                          <w:sz w:val="28"/>
                        </w:rPr>
                      </w:pPr>
                      <w:proofErr w:type="spellStart"/>
                      <w:r>
                        <w:rPr>
                          <w:rFonts w:eastAsia="Times New Roman"/>
                          <w:sz w:val="28"/>
                        </w:rPr>
                        <w:t>resultType</w:t>
                      </w:r>
                      <w:proofErr w:type="spellEnd"/>
                    </w:p>
                    <w:p w14:paraId="308056FB" w14:textId="77777777" w:rsidR="00F77905" w:rsidRPr="00E225BC" w:rsidRDefault="00F77905" w:rsidP="002E46A0">
                      <w:pPr>
                        <w:pStyle w:val="ListParagraph"/>
                        <w:numPr>
                          <w:ilvl w:val="0"/>
                          <w:numId w:val="18"/>
                        </w:numPr>
                        <w:spacing w:after="0" w:line="240" w:lineRule="auto"/>
                        <w:textAlignment w:val="baseline"/>
                        <w:rPr>
                          <w:rFonts w:eastAsia="Times New Roman"/>
                          <w:sz w:val="28"/>
                        </w:rPr>
                      </w:pPr>
                      <w:r>
                        <w:rPr>
                          <w:rFonts w:eastAsia="Times New Roman"/>
                          <w:sz w:val="28"/>
                        </w:rPr>
                        <w:t>…</w:t>
                      </w:r>
                    </w:p>
                    <w:p w14:paraId="4695B10D" w14:textId="77777777" w:rsidR="00F77905" w:rsidRDefault="00F77905" w:rsidP="002E46A0">
                      <w:pPr>
                        <w:spacing w:after="0" w:line="240" w:lineRule="auto"/>
                        <w:textAlignment w:val="baseline"/>
                        <w:rPr>
                          <w:rFonts w:ascii="Arial" w:hAnsi="Arial"/>
                          <w:color w:val="000000" w:themeColor="text1"/>
                          <w:kern w:val="24"/>
                          <w:sz w:val="28"/>
                          <w:szCs w:val="28"/>
                        </w:rPr>
                      </w:pPr>
                    </w:p>
                    <w:p w14:paraId="77B61FB4" w14:textId="77777777" w:rsidR="00F77905" w:rsidRPr="00E225BC" w:rsidRDefault="00F77905"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E50DA2">
          <w:rPr>
            <w:noProof/>
          </w:rPr>
          <w:t>2</w:t>
        </w:r>
      </w:fldSimple>
      <w:r>
        <w:t xml:space="preserve"> </w:t>
      </w:r>
      <w:proofErr w:type="spellStart"/>
      <w:r>
        <w:t>BaseballGamePlays</w:t>
      </w:r>
      <w:proofErr w:type="spellEnd"/>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85780491"/>
      <w:r>
        <w:t>Viewers</w:t>
      </w:r>
      <w:bookmarkEnd w:id="14"/>
    </w:p>
    <w:p w14:paraId="31E6AF70" w14:textId="77777777" w:rsidR="00BB6FC0" w:rsidRDefault="00BB6FC0" w:rsidP="00BB6FC0">
      <w:r>
        <w:t xml:space="preserve">A viewer is a user who </w:t>
      </w:r>
      <w:proofErr w:type="gramStart"/>
      <w:r>
        <w:t>is allowed to</w:t>
      </w:r>
      <w:proofErr w:type="gramEnd"/>
      <w:r>
        <w:t xml:space="preserve">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85780492"/>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E50DA2">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85780493"/>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w:t>
      </w:r>
      <w:proofErr w:type="spellStart"/>
      <w:r>
        <w:t>TeamLineup</w:t>
      </w:r>
      <w:proofErr w:type="spellEnd"/>
      <w:r>
        <w:t xml:space="preserve"> table, and individual player states will be maintained for the appropriate player in </w:t>
      </w:r>
      <w:proofErr w:type="spellStart"/>
      <w:r>
        <w:t>TeamLineUpPlayer</w:t>
      </w:r>
      <w:proofErr w:type="spellEnd"/>
      <w:r>
        <w:t xml:space="preserve"> table. </w:t>
      </w:r>
    </w:p>
    <w:p w14:paraId="38FA5296" w14:textId="77777777" w:rsidR="00990FFC" w:rsidRDefault="00990FFC" w:rsidP="00990FFC">
      <w:pPr>
        <w:pStyle w:val="Heading2"/>
      </w:pPr>
      <w:bookmarkStart w:id="17" w:name="_Toc485780494"/>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E50DA2">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E50DA2">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E50DA2">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85780495"/>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The login component (</w:t>
      </w:r>
      <w:proofErr w:type="spellStart"/>
      <w:r>
        <w:t>javascript</w:t>
      </w:r>
      <w:proofErr w:type="spellEnd"/>
      <w:r>
        <w:t xml:space="preserve">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w:t>
      </w:r>
      <w:proofErr w:type="spellStart"/>
      <w:r>
        <w:t>jquery</w:t>
      </w:r>
      <w:proofErr w:type="spellEnd"/>
      <w:r>
        <w:t xml:space="preserve">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85780496"/>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E50DA2">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E50DA2">
        <w:rPr>
          <w:i w:val="0"/>
          <w:noProof/>
        </w:rPr>
        <w:t>8</w:t>
      </w:r>
      <w:r w:rsidRPr="00207902">
        <w:rPr>
          <w:i w:val="0"/>
        </w:rPr>
        <w:fldChar w:fldCharType="end"/>
      </w:r>
      <w:r w:rsidRPr="00207902">
        <w:rPr>
          <w:i w:val="0"/>
        </w:rPr>
        <w:t xml:space="preserve"> Signaling via </w:t>
      </w:r>
      <w:proofErr w:type="spellStart"/>
      <w:r w:rsidRPr="00207902">
        <w:rPr>
          <w:i w:val="0"/>
        </w:rPr>
        <w:t>websocket</w:t>
      </w:r>
      <w:proofErr w:type="spellEnd"/>
      <w:r w:rsidRPr="00207902">
        <w:rPr>
          <w:i w:val="0"/>
        </w:rPr>
        <w:t xml:space="preserve">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85780497"/>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85780498"/>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85780499"/>
      <w:r>
        <w:t>Import mechanism</w:t>
      </w:r>
      <w:bookmarkEnd w:id="22"/>
    </w:p>
    <w:p w14:paraId="31541C21" w14:textId="02C7F908" w:rsidR="0043761B" w:rsidRPr="0043761B" w:rsidRDefault="0043761B" w:rsidP="0043761B">
      <w:r>
        <w:t xml:space="preserve">The excel worksheets will be read by an importing software which will convert the excel data into </w:t>
      </w:r>
      <w:proofErr w:type="spellStart"/>
      <w:r>
        <w:t>json</w:t>
      </w:r>
      <w:proofErr w:type="spellEnd"/>
      <w:r>
        <w:t xml:space="preserve">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85780500"/>
      <w:r>
        <w:lastRenderedPageBreak/>
        <w:t>Invitation cycle</w:t>
      </w:r>
      <w:bookmarkEnd w:id="23"/>
    </w:p>
    <w:p w14:paraId="2EFA7764" w14:textId="589C9FCE" w:rsidR="00985F2C" w:rsidRDefault="00215557" w:rsidP="002A4DA5">
      <w:r>
        <w:t xml:space="preserve">The invitation cycle consists of selecting an existing member or entering an email whence an </w:t>
      </w:r>
      <w:proofErr w:type="spellStart"/>
      <w:r>
        <w:t>adhoc</w:t>
      </w:r>
      <w:proofErr w:type="spellEnd"/>
      <w:r>
        <w:t xml:space="preserve">-member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14190591" w:rsidR="00985F2C" w:rsidRDefault="001807CB" w:rsidP="00985F2C">
      <w:pPr>
        <w:keepNext/>
      </w:pPr>
      <w:r>
        <w:rPr>
          <w:noProof/>
        </w:rPr>
        <w:drawing>
          <wp:inline distT="0" distB="0" distL="0" distR="0" wp14:anchorId="1B3C87A0" wp14:editId="6CEE7C07">
            <wp:extent cx="5486400" cy="2984500"/>
            <wp:effectExtent l="0" t="0" r="0" b="12700"/>
            <wp:docPr id="21" name="Picture 21"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ic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84500"/>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E50DA2">
          <w:rPr>
            <w:noProof/>
          </w:rPr>
          <w:t>9</w:t>
        </w:r>
      </w:fldSimple>
      <w:r>
        <w:t xml:space="preserve"> Selecting member or entering email</w:t>
      </w:r>
    </w:p>
    <w:p w14:paraId="74AB8478" w14:textId="78E9D8DA" w:rsidR="00215557" w:rsidRDefault="00215557" w:rsidP="00215557">
      <w:pPr>
        <w:pStyle w:val="Heading2"/>
      </w:pPr>
      <w:bookmarkStart w:id="24" w:name="_Toc485780501"/>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215557">
      <w:pPr>
        <w:pStyle w:val="ListParagraph"/>
        <w:numPr>
          <w:ilvl w:val="0"/>
          <w:numId w:val="30"/>
        </w:numPr>
      </w:pPr>
      <w:r>
        <w:t xml:space="preserve">He can choose from exiting (free) teams </w:t>
      </w:r>
    </w:p>
    <w:p w14:paraId="5214AD22" w14:textId="05F6C0E5" w:rsidR="00215557" w:rsidRDefault="00215557" w:rsidP="00215557">
      <w:pPr>
        <w:pStyle w:val="ListParagraph"/>
        <w:numPr>
          <w:ilvl w:val="0"/>
          <w:numId w:val="30"/>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120F9A40" w14:textId="77777777" w:rsidR="00985F2C" w:rsidRDefault="00985F2C" w:rsidP="00215557"/>
    <w:p w14:paraId="7532F247" w14:textId="4CE97803" w:rsidR="00985F2C" w:rsidRDefault="005D1B69" w:rsidP="005D1B69">
      <w:pPr>
        <w:keepNext/>
      </w:pPr>
      <w:r>
        <w:rPr>
          <w:noProof/>
        </w:rPr>
        <w:lastRenderedPageBreak/>
        <w:drawing>
          <wp:inline distT="0" distB="0" distL="0" distR="0" wp14:anchorId="6706E556" wp14:editId="61BDE43A">
            <wp:extent cx="5486400" cy="3187700"/>
            <wp:effectExtent l="0" t="0" r="0" b="12700"/>
            <wp:docPr id="22" name="Picture 22"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700"/>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E50DA2">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85780502"/>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w:t>
      </w:r>
      <w:proofErr w:type="gramStart"/>
      <w:r w:rsidR="00D570C4">
        <w:t>has to</w:t>
      </w:r>
      <w:proofErr w:type="gramEnd"/>
      <w:r w:rsidR="00D570C4">
        <w:t xml:space="preserve"> enter a lineup name first. This lineup name is for display purposes only, it has no significance otherwise. </w:t>
      </w:r>
    </w:p>
    <w:p w14:paraId="335548DF" w14:textId="1C9E8672" w:rsidR="00D570C4" w:rsidRDefault="00E50DA2" w:rsidP="00D570C4">
      <w:pPr>
        <w:keepNext/>
      </w:pPr>
      <w:r>
        <w:rPr>
          <w:noProof/>
        </w:rPr>
        <w:lastRenderedPageBreak/>
        <w:drawing>
          <wp:inline distT="0" distB="0" distL="0" distR="0" wp14:anchorId="736EF1E0" wp14:editId="27C196A6">
            <wp:extent cx="5486400" cy="3251200"/>
            <wp:effectExtent l="0" t="0" r="0" b="0"/>
            <wp:docPr id="2" name="Picture 2" descr="../../../../Desktop/Pic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5120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E50DA2">
          <w:rPr>
            <w:noProof/>
          </w:rPr>
          <w:t>11</w:t>
        </w:r>
      </w:fldSimple>
      <w:r>
        <w:t xml:space="preserve"> Selecting starter pitcher from team.</w:t>
      </w:r>
    </w:p>
    <w:p w14:paraId="13291D45" w14:textId="2311D972" w:rsidR="00215557" w:rsidRDefault="00215557"/>
    <w:p w14:paraId="7ECFBA95" w14:textId="3E311D67" w:rsidR="00D570C4" w:rsidRDefault="00D570C4" w:rsidP="00D570C4">
      <w:pPr>
        <w:pStyle w:val="Heading2"/>
      </w:pPr>
      <w:bookmarkStart w:id="26" w:name="_Toc485780503"/>
      <w:r>
        <w:t>Proposed modifications to the</w:t>
      </w:r>
      <w:r w:rsidR="00566754">
        <w:t xml:space="preserve"> current</w:t>
      </w:r>
      <w:r>
        <w:t xml:space="preserve"> UI:</w:t>
      </w:r>
      <w:bookmarkEnd w:id="26"/>
      <w:r>
        <w:t xml:space="preserve"> </w:t>
      </w:r>
    </w:p>
    <w:p w14:paraId="45B04E96" w14:textId="31147205" w:rsidR="00D570C4" w:rsidRDefault="007A0DBB" w:rsidP="00D570C4">
      <w:pPr>
        <w:pStyle w:val="ListParagraph"/>
        <w:numPr>
          <w:ilvl w:val="0"/>
          <w:numId w:val="31"/>
        </w:numPr>
        <w:rPr>
          <w:rFonts w:eastAsiaTheme="majorEastAsia"/>
        </w:rPr>
      </w:pPr>
      <w:r>
        <w:rPr>
          <w:rFonts w:eastAsiaTheme="majorEastAsia"/>
        </w:rPr>
        <w:t>Remove p</w:t>
      </w:r>
      <w:r w:rsidR="00D570C4">
        <w:rPr>
          <w:rFonts w:eastAsiaTheme="majorEastAsia"/>
        </w:rPr>
        <w:t>layer ‘cost’ (currently showing random numbers)</w:t>
      </w:r>
      <w:r>
        <w:rPr>
          <w:rFonts w:eastAsiaTheme="majorEastAsia"/>
        </w:rPr>
        <w:t>.</w:t>
      </w:r>
      <w:r w:rsidR="00D570C4">
        <w:rPr>
          <w:rFonts w:eastAsiaTheme="majorEastAsia"/>
        </w:rPr>
        <w:t xml:space="preserve"> </w:t>
      </w:r>
    </w:p>
    <w:p w14:paraId="49D3BAA1" w14:textId="671D0AD5" w:rsidR="00D570C4" w:rsidRDefault="00D570C4" w:rsidP="00D570C4">
      <w:pPr>
        <w:pStyle w:val="ListParagraph"/>
        <w:numPr>
          <w:ilvl w:val="0"/>
          <w:numId w:val="31"/>
        </w:numPr>
        <w:rPr>
          <w:rFonts w:eastAsiaTheme="majorEastAsia"/>
        </w:rPr>
      </w:pPr>
      <w:r>
        <w:rPr>
          <w:rFonts w:eastAsiaTheme="majorEastAsia"/>
        </w:rPr>
        <w:t xml:space="preserve">Radio buttons will </w:t>
      </w:r>
      <w:proofErr w:type="gramStart"/>
      <w:r>
        <w:rPr>
          <w:rFonts w:eastAsiaTheme="majorEastAsia"/>
        </w:rPr>
        <w:t>moved</w:t>
      </w:r>
      <w:proofErr w:type="gramEnd"/>
      <w:r>
        <w:rPr>
          <w:rFonts w:eastAsiaTheme="majorEastAsia"/>
        </w:rPr>
        <w:t xml:space="preserve"> to the right-most column</w:t>
      </w:r>
    </w:p>
    <w:p w14:paraId="553812B9" w14:textId="215C18C8" w:rsidR="00672F77" w:rsidRDefault="00D570C4" w:rsidP="00672F77">
      <w:pPr>
        <w:pStyle w:val="ListParagraph"/>
        <w:numPr>
          <w:ilvl w:val="0"/>
          <w:numId w:val="31"/>
        </w:numPr>
        <w:rPr>
          <w:rFonts w:eastAsiaTheme="majorEastAsia"/>
        </w:rPr>
      </w:pPr>
      <w:r>
        <w:rPr>
          <w:rFonts w:eastAsiaTheme="majorEastAsia"/>
        </w:rPr>
        <w:t xml:space="preserve">The </w:t>
      </w:r>
      <w:proofErr w:type="gramStart"/>
      <w:r w:rsidR="007A0DBB">
        <w:rPr>
          <w:rFonts w:eastAsiaTheme="majorEastAsia"/>
        </w:rPr>
        <w:t xml:space="preserve">pitcher </w:t>
      </w:r>
      <w:r>
        <w:rPr>
          <w:rFonts w:eastAsiaTheme="majorEastAsia"/>
        </w:rPr>
        <w:t xml:space="preserve"> rating</w:t>
      </w:r>
      <w:proofErr w:type="gramEnd"/>
      <w:r>
        <w:rPr>
          <w:rFonts w:eastAsiaTheme="majorEastAsia"/>
        </w:rPr>
        <w:t xml:space="preserve"> will be shown (Currently ‘UU’) </w:t>
      </w:r>
    </w:p>
    <w:p w14:paraId="587B7C83" w14:textId="77777777" w:rsidR="00DB1DF8" w:rsidRDefault="00672F77" w:rsidP="00672F77">
      <w:r>
        <w:t xml:space="preserve">The pitcher rating will use the field </w:t>
      </w:r>
      <w:r w:rsidR="00DB1DF8">
        <w:t>‘</w:t>
      </w:r>
      <w:proofErr w:type="spellStart"/>
      <w:r w:rsidR="00DB1DF8">
        <w:t>MU_Rating</w:t>
      </w:r>
      <w:proofErr w:type="spellEnd"/>
      <w:r w:rsidR="00DB1DF8">
        <w:t xml:space="preserve">’ as the rating for the pitcher. </w:t>
      </w:r>
    </w:p>
    <w:p w14:paraId="556F7483" w14:textId="15EA0E6E" w:rsidR="00DB1DF8" w:rsidRDefault="00DB1DF8" w:rsidP="00672F77">
      <w:r>
        <w:t xml:space="preserve">Note: we do not display the ‘Role’ from the database for a pitcher in this view. </w:t>
      </w:r>
    </w:p>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7" w:name="_Toc485780504"/>
      <w:r>
        <w:lastRenderedPageBreak/>
        <w:t>Selecting the lineup</w:t>
      </w:r>
      <w:bookmarkEnd w:id="27"/>
    </w:p>
    <w:p w14:paraId="44F274AD" w14:textId="43659F61" w:rsidR="00E71868" w:rsidRDefault="00E71868" w:rsidP="00672F77">
      <w:r>
        <w:t xml:space="preserve">The user is presented with a list of ALL players in his team (chosen earlier). </w:t>
      </w:r>
    </w:p>
    <w:p w14:paraId="64B9B51A" w14:textId="17D8D3D1" w:rsidR="00E71868" w:rsidRDefault="00E71868" w:rsidP="00E71868">
      <w:pPr>
        <w:pStyle w:val="ListParagraph"/>
        <w:numPr>
          <w:ilvl w:val="0"/>
          <w:numId w:val="35"/>
        </w:numPr>
      </w:pPr>
      <w:r>
        <w:t xml:space="preserve">Players may be sorted by fielders and pitchers. </w:t>
      </w:r>
    </w:p>
    <w:p w14:paraId="2CA02C86" w14:textId="64EDCAE8" w:rsidR="00E71868" w:rsidRDefault="00E71868" w:rsidP="00E71868">
      <w:pPr>
        <w:pStyle w:val="ListParagraph"/>
        <w:numPr>
          <w:ilvl w:val="0"/>
          <w:numId w:val="35"/>
        </w:numPr>
      </w:pPr>
      <w:r>
        <w:t xml:space="preserve">Fielders will be shown TPV, and choice of field positions based on P1, P2 </w:t>
      </w:r>
      <w:proofErr w:type="spellStart"/>
      <w:r>
        <w:t>etc</w:t>
      </w:r>
      <w:proofErr w:type="spellEnd"/>
      <w:r>
        <w:t xml:space="preserve"> values. </w:t>
      </w:r>
    </w:p>
    <w:p w14:paraId="412C8B6E" w14:textId="516C0324" w:rsidR="00E71868" w:rsidRDefault="00E71868" w:rsidP="00E71868">
      <w:pPr>
        <w:pStyle w:val="ListParagraph"/>
        <w:numPr>
          <w:ilvl w:val="0"/>
          <w:numId w:val="35"/>
        </w:numPr>
      </w:pPr>
      <w:r>
        <w:t>Fielders will be shown choice of Batting order (BO)</w:t>
      </w:r>
    </w:p>
    <w:p w14:paraId="044E785C" w14:textId="0D88BB60" w:rsidR="00E71868" w:rsidRDefault="00E71868" w:rsidP="00E71868">
      <w:pPr>
        <w:pStyle w:val="ListParagraph"/>
        <w:numPr>
          <w:ilvl w:val="0"/>
          <w:numId w:val="35"/>
        </w:numPr>
      </w:pPr>
      <w:r>
        <w:t>Pitchers will be shown rating and pitching role, and choice of pitching role</w:t>
      </w:r>
    </w:p>
    <w:p w14:paraId="64AB0FF4" w14:textId="77777777" w:rsidR="00E71868" w:rsidRDefault="00E71868" w:rsidP="00E71868">
      <w:pPr>
        <w:pStyle w:val="ListParagraph"/>
        <w:numPr>
          <w:ilvl w:val="0"/>
          <w:numId w:val="35"/>
        </w:numPr>
      </w:pPr>
      <w:r>
        <w:t xml:space="preserve">All players will be shown selection checkbox. </w:t>
      </w:r>
    </w:p>
    <w:p w14:paraId="2E6F2A70" w14:textId="5BCF789C" w:rsidR="00E71868" w:rsidRDefault="00E71868" w:rsidP="00E71868">
      <w:r>
        <w:t>The figure below shows the UI for lineup selection.</w:t>
      </w:r>
    </w:p>
    <w:p w14:paraId="2B6653AD" w14:textId="5482B913" w:rsidR="008602F8" w:rsidRDefault="00E50DA2" w:rsidP="00E71868">
      <w:pPr>
        <w:jc w:val="center"/>
      </w:pPr>
      <w:r>
        <w:rPr>
          <w:noProof/>
        </w:rPr>
        <w:drawing>
          <wp:inline distT="0" distB="0" distL="0" distR="0" wp14:anchorId="5E494127" wp14:editId="0922AF1E">
            <wp:extent cx="5486400" cy="3911600"/>
            <wp:effectExtent l="0" t="0" r="0" b="0"/>
            <wp:docPr id="4" name="Picture 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1160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E50DA2">
          <w:rPr>
            <w:noProof/>
          </w:rPr>
          <w:t>12</w:t>
        </w:r>
      </w:fldSimple>
      <w:r>
        <w:t xml:space="preserve"> Lineup selection UI</w:t>
      </w:r>
      <w:r w:rsidR="007D6895">
        <w:t>. (see modifications proposed below)</w:t>
      </w:r>
    </w:p>
    <w:p w14:paraId="2470714B" w14:textId="72C84A7E" w:rsidR="008602F8" w:rsidRDefault="008602F8" w:rsidP="008602F8">
      <w:r>
        <w:t xml:space="preserve">The lineup selection UI will show ALL available players from a team. The team name and lineup name will be displayed on top for reference. </w:t>
      </w:r>
    </w:p>
    <w:p w14:paraId="08B715B4" w14:textId="77777777" w:rsidR="008602F8" w:rsidRDefault="008602F8" w:rsidP="008602F8"/>
    <w:p w14:paraId="08DEB525" w14:textId="127EF7AF" w:rsidR="008602F8" w:rsidRDefault="008602F8" w:rsidP="008602F8">
      <w:pPr>
        <w:pStyle w:val="Heading2"/>
      </w:pPr>
      <w:bookmarkStart w:id="28" w:name="_Toc485780505"/>
      <w:r>
        <w:t>Proposed UI changes</w:t>
      </w:r>
      <w:bookmarkEnd w:id="28"/>
    </w:p>
    <w:p w14:paraId="62D7F92C" w14:textId="3DA99601" w:rsidR="008602F8" w:rsidRDefault="008602F8" w:rsidP="008602F8">
      <w:pPr>
        <w:pStyle w:val="ListParagraph"/>
        <w:numPr>
          <w:ilvl w:val="0"/>
          <w:numId w:val="32"/>
        </w:numPr>
      </w:pPr>
      <w:r>
        <w:t xml:space="preserve">The ‘cost’ (TPV) will </w:t>
      </w:r>
      <w:r w:rsidRPr="00822EA1">
        <w:rPr>
          <w:b/>
        </w:rPr>
        <w:t>not</w:t>
      </w:r>
      <w:r>
        <w:t xml:space="preserve"> be shown for Pitchers. These columns will be empty for the pitcher. </w:t>
      </w:r>
    </w:p>
    <w:p w14:paraId="0F11EC79" w14:textId="711CFA99" w:rsidR="008602F8" w:rsidRDefault="008602F8" w:rsidP="008602F8">
      <w:pPr>
        <w:pStyle w:val="ListParagraph"/>
        <w:numPr>
          <w:ilvl w:val="0"/>
          <w:numId w:val="32"/>
        </w:numPr>
      </w:pPr>
      <w:r>
        <w:t xml:space="preserve">A new column, Pitcher ‘Rating’ will be added (so this column will have empty cells for ‘FIELDER’ players. </w:t>
      </w:r>
    </w:p>
    <w:p w14:paraId="4046A461" w14:textId="1A907C39" w:rsidR="008602F8" w:rsidRDefault="008602F8" w:rsidP="008602F8">
      <w:pPr>
        <w:pStyle w:val="ListParagraph"/>
        <w:numPr>
          <w:ilvl w:val="0"/>
          <w:numId w:val="32"/>
        </w:numPr>
      </w:pPr>
      <w:r>
        <w:t xml:space="preserve">The UI will enforce the TPV value such that total TPV is 75 or less. Selecting FIELDERs that exceed this total will not be possible. </w:t>
      </w:r>
    </w:p>
    <w:p w14:paraId="12B3E623" w14:textId="24E87425" w:rsidR="008602F8" w:rsidRDefault="008602F8" w:rsidP="008602F8">
      <w:pPr>
        <w:pStyle w:val="ListParagraph"/>
        <w:numPr>
          <w:ilvl w:val="0"/>
          <w:numId w:val="32"/>
        </w:numPr>
      </w:pPr>
      <w:r>
        <w:lastRenderedPageBreak/>
        <w:t xml:space="preserve">The UI will enforce PITCHER selection via the following rule: </w:t>
      </w:r>
    </w:p>
    <w:p w14:paraId="33FA5054" w14:textId="564094D8" w:rsidR="008602F8" w:rsidRDefault="008602F8" w:rsidP="008602F8">
      <w:pPr>
        <w:pStyle w:val="ListParagraph"/>
        <w:numPr>
          <w:ilvl w:val="1"/>
          <w:numId w:val="32"/>
        </w:numPr>
      </w:pPr>
      <w:r>
        <w:t xml:space="preserve">Only one </w:t>
      </w:r>
      <w:proofErr w:type="spellStart"/>
      <w:r>
        <w:t>xlnt</w:t>
      </w:r>
      <w:proofErr w:type="spellEnd"/>
      <w:r>
        <w:t xml:space="preserve">, one or more fair, one or more good </w:t>
      </w:r>
      <w:proofErr w:type="spellStart"/>
      <w:r>
        <w:t>etc</w:t>
      </w:r>
      <w:proofErr w:type="spellEnd"/>
      <w:r>
        <w:t xml:space="preserve"> (need to fill out the full rule)</w:t>
      </w:r>
    </w:p>
    <w:p w14:paraId="6B76F932" w14:textId="2392A9AB" w:rsidR="008602F8" w:rsidRDefault="008602F8" w:rsidP="008602F8">
      <w:pPr>
        <w:pStyle w:val="ListParagraph"/>
        <w:numPr>
          <w:ilvl w:val="1"/>
          <w:numId w:val="32"/>
        </w:numPr>
      </w:pPr>
      <w:r>
        <w:t xml:space="preserve">Staying below the rule will be allowed (so having no </w:t>
      </w:r>
      <w:proofErr w:type="spellStart"/>
      <w:r>
        <w:t>exclent</w:t>
      </w:r>
      <w:proofErr w:type="spellEnd"/>
      <w:r>
        <w:t xml:space="preserve"> pitcher will be allowed, </w:t>
      </w:r>
      <w:proofErr w:type="spellStart"/>
      <w:r>
        <w:t>etc</w:t>
      </w:r>
      <w:proofErr w:type="spellEnd"/>
      <w:r>
        <w:t xml:space="preserve">). </w:t>
      </w:r>
    </w:p>
    <w:p w14:paraId="4C83C8B5" w14:textId="74028673" w:rsidR="008602F8" w:rsidRDefault="008602F8" w:rsidP="008602F8">
      <w:pPr>
        <w:pStyle w:val="ListParagraph"/>
        <w:numPr>
          <w:ilvl w:val="0"/>
          <w:numId w:val="32"/>
        </w:numPr>
      </w:pPr>
      <w:r>
        <w:t xml:space="preserve">The </w:t>
      </w:r>
      <w:proofErr w:type="spellStart"/>
      <w:r w:rsidR="00822EA1">
        <w:t>chckeboxes</w:t>
      </w:r>
      <w:proofErr w:type="spellEnd"/>
      <w:r>
        <w:t xml:space="preserve"> will be move to the far right. </w:t>
      </w:r>
    </w:p>
    <w:p w14:paraId="76B79B72" w14:textId="1FECCCAF" w:rsidR="008602F8" w:rsidRDefault="008602F8" w:rsidP="008602F8">
      <w:pPr>
        <w:pStyle w:val="ListParagraph"/>
        <w:numPr>
          <w:ilvl w:val="0"/>
          <w:numId w:val="32"/>
        </w:numPr>
      </w:pPr>
      <w:r>
        <w:t>A drop down will be provided for each player</w:t>
      </w:r>
      <w:r w:rsidR="00822EA1">
        <w:t xml:space="preserve"> for the properties which must be configured during line up selection</w:t>
      </w:r>
      <w:proofErr w:type="gramStart"/>
      <w:r w:rsidR="00822EA1">
        <w:t xml:space="preserve">. </w:t>
      </w:r>
      <w:r>
        <w:t>.</w:t>
      </w:r>
      <w:proofErr w:type="gramEnd"/>
      <w:r>
        <w:t xml:space="preserve"> </w:t>
      </w:r>
    </w:p>
    <w:p w14:paraId="5429BA2F" w14:textId="63BC9983" w:rsidR="008602F8" w:rsidRDefault="008602F8" w:rsidP="008602F8">
      <w:pPr>
        <w:pStyle w:val="ListParagraph"/>
        <w:numPr>
          <w:ilvl w:val="1"/>
          <w:numId w:val="32"/>
        </w:numPr>
      </w:pPr>
      <w:r>
        <w:t xml:space="preserve">For </w:t>
      </w:r>
      <w:proofErr w:type="gramStart"/>
      <w:r>
        <w:t>FIELDERs</w:t>
      </w:r>
      <w:proofErr w:type="gramEnd"/>
      <w:r>
        <w:t xml:space="preserve"> it will be populated by P1, P2 etc. values from the worksheet. Every entry the FIELDER has in the worksheet will allow a new entry in the dropdown. </w:t>
      </w:r>
      <w:r w:rsidR="007276AC">
        <w:t xml:space="preserve">This results in the ‘POSITION’ value for this FIELDER. </w:t>
      </w:r>
    </w:p>
    <w:p w14:paraId="6E221C2D" w14:textId="114475C4" w:rsidR="007276AC" w:rsidRDefault="008602F8" w:rsidP="007276AC">
      <w:pPr>
        <w:pStyle w:val="ListParagraph"/>
        <w:numPr>
          <w:ilvl w:val="1"/>
          <w:numId w:val="32"/>
        </w:numPr>
        <w:rPr>
          <w:color w:val="000000" w:themeColor="text1"/>
        </w:rPr>
      </w:pPr>
      <w:r>
        <w:t xml:space="preserve">For PITCHERs, the dropdown will be populated by possible roles (SP, </w:t>
      </w:r>
      <w:proofErr w:type="spellStart"/>
      <w:r>
        <w:t>etc</w:t>
      </w:r>
      <w:proofErr w:type="spellEnd"/>
      <w:r>
        <w:t xml:space="preserve">). </w:t>
      </w:r>
      <w:r w:rsidRPr="007276AC">
        <w:rPr>
          <w:color w:val="FF0000"/>
        </w:rPr>
        <w:t>NEED to clarify</w:t>
      </w:r>
      <w:r w:rsidR="007276AC">
        <w:rPr>
          <w:color w:val="FF0000"/>
        </w:rPr>
        <w:t xml:space="preserve"> max/min bounds, for PITCHER dropdown options. </w:t>
      </w:r>
      <w:r w:rsidR="007276AC">
        <w:rPr>
          <w:color w:val="000000" w:themeColor="text1"/>
        </w:rPr>
        <w:t>This will result in the ‘ROLE’ value for the PITCHER</w:t>
      </w:r>
      <w:r w:rsidR="00584580">
        <w:rPr>
          <w:color w:val="000000" w:themeColor="text1"/>
        </w:rPr>
        <w:t xml:space="preserve"> in the </w:t>
      </w:r>
      <w:proofErr w:type="spellStart"/>
      <w:r w:rsidR="00584580">
        <w:rPr>
          <w:color w:val="000000" w:themeColor="text1"/>
        </w:rPr>
        <w:t>line up</w:t>
      </w:r>
      <w:proofErr w:type="spellEnd"/>
      <w:r w:rsidR="007276AC">
        <w:rPr>
          <w:color w:val="000000" w:themeColor="text1"/>
        </w:rPr>
        <w:t xml:space="preserve">. </w:t>
      </w:r>
    </w:p>
    <w:p w14:paraId="5665D855" w14:textId="32DB2403" w:rsidR="007276AC" w:rsidRDefault="007D6895" w:rsidP="007276AC">
      <w:pPr>
        <w:pStyle w:val="ListParagraph"/>
        <w:numPr>
          <w:ilvl w:val="0"/>
          <w:numId w:val="32"/>
        </w:numPr>
        <w:rPr>
          <w:color w:val="000000" w:themeColor="text1"/>
        </w:rPr>
      </w:pPr>
      <w:r>
        <w:rPr>
          <w:color w:val="000000" w:themeColor="text1"/>
        </w:rPr>
        <w:t>The current Total of ‘values’ of FIELDERs will be shown on the top bar. There will be no corresponding roll up for PITCHERs selected.</w:t>
      </w:r>
    </w:p>
    <w:p w14:paraId="3CE4DC10" w14:textId="41DB2610" w:rsidR="007D6895" w:rsidRPr="007276AC" w:rsidRDefault="00355CD3" w:rsidP="007276AC">
      <w:pPr>
        <w:pStyle w:val="ListParagraph"/>
        <w:numPr>
          <w:ilvl w:val="0"/>
          <w:numId w:val="32"/>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9" w:name="_Toc485780506"/>
      <w:r>
        <w:t>Game start</w:t>
      </w:r>
      <w:bookmarkEnd w:id="29"/>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30" w:name="_Toc485780507"/>
      <w:r>
        <w:lastRenderedPageBreak/>
        <w:t>In game properties</w:t>
      </w:r>
      <w:bookmarkEnd w:id="30"/>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sidR="00E50DA2">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 xml:space="preserve">PLAYER_ROLE: For </w:t>
      </w:r>
      <w:proofErr w:type="gramStart"/>
      <w:r>
        <w:t>pitchers</w:t>
      </w:r>
      <w:proofErr w:type="gramEnd"/>
      <w:r>
        <w:t xml:space="preserve"> this will be the typical pitch roles as recognized in Baseball terminology. For </w:t>
      </w:r>
      <w:proofErr w:type="gramStart"/>
      <w:r>
        <w:t>fielders</w:t>
      </w:r>
      <w:proofErr w:type="gramEnd"/>
      <w:r>
        <w:t xml:space="preserve"> they will be defined by us, and may simply be one constant (‘fielding’)</w:t>
      </w:r>
    </w:p>
    <w:p w14:paraId="5D14537B" w14:textId="59470624" w:rsidR="00200427" w:rsidRDefault="00200427" w:rsidP="00200427">
      <w:r>
        <w:t xml:space="preserve">PLAYER_TYPE: PITCHER or FIELDER </w:t>
      </w:r>
      <w:proofErr w:type="gramStart"/>
      <w:r>
        <w:t>in order to</w:t>
      </w:r>
      <w:proofErr w:type="gramEnd"/>
      <w:r>
        <w:t xml:space="preserve"> enable overriding their original roles. Initially they will match original player roles. </w:t>
      </w:r>
    </w:p>
    <w:p w14:paraId="2A7AEAEC" w14:textId="2F73143A" w:rsidR="00200427" w:rsidRDefault="00200427" w:rsidP="00200427">
      <w:r>
        <w:t xml:space="preserve">PLAYER_POSITION: For </w:t>
      </w:r>
      <w:proofErr w:type="gramStart"/>
      <w:r>
        <w:t>fielders</w:t>
      </w:r>
      <w:proofErr w:type="gramEnd"/>
      <w:r>
        <w:t xml:space="preserve"> these will be standard Baseball terminology (e.g. SS </w:t>
      </w:r>
      <w:proofErr w:type="spellStart"/>
      <w:r>
        <w:t>etc</w:t>
      </w:r>
      <w:proofErr w:type="spellEnd"/>
      <w:r>
        <w:t xml:space="preserve">). For Offense players, they will be positions defined by us to indicate base, home plate etc. Players not in game or not playing will have special positions defined by us. </w:t>
      </w:r>
    </w:p>
    <w:p w14:paraId="6CDBBF52" w14:textId="69CCFDB4" w:rsidR="00200427" w:rsidRDefault="00200427" w:rsidP="00200427">
      <w:r>
        <w:t xml:space="preserve">CURRENT_STAMINA: used for pitchers while pitching, and ignored (negative or null) for all other players. </w:t>
      </w:r>
    </w:p>
    <w:p w14:paraId="4547AD37" w14:textId="64A87D37" w:rsidR="00200427" w:rsidRDefault="00200427" w:rsidP="00200427">
      <w:r>
        <w:t>IS_IN_</w:t>
      </w:r>
      <w:proofErr w:type="gramStart"/>
      <w:r>
        <w:t>FIELD :</w:t>
      </w:r>
      <w:proofErr w:type="gramEnd"/>
      <w:r>
        <w:t xml:space="preserve">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w:t>
      </w:r>
      <w:proofErr w:type="gramStart"/>
      <w:r>
        <w:t>at the moment</w:t>
      </w:r>
      <w:proofErr w:type="gramEnd"/>
      <w:r>
        <w:t xml:space="preserve">. May be null or not needed depending on whether we make all moves ‘atomic’ (so moves must end) or not. </w:t>
      </w:r>
    </w:p>
    <w:p w14:paraId="49C66C05" w14:textId="71D4E564" w:rsidR="00200427" w:rsidRDefault="00200427" w:rsidP="00200427">
      <w:r>
        <w:lastRenderedPageBreak/>
        <w:t xml:space="preserve">PITCHING_ROLE: We use standard baseball terminology to capture current pitching role for pitchers. For </w:t>
      </w:r>
      <w:proofErr w:type="gramStart"/>
      <w:r>
        <w:t>Fielders</w:t>
      </w:r>
      <w:proofErr w:type="gramEnd"/>
      <w:r>
        <w:t xml:space="preserve">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1764095B" w:rsidR="00E50DA2" w:rsidRDefault="00E50DA2" w:rsidP="00355CD3">
      <w:pPr>
        <w:pStyle w:val="Heading1"/>
      </w:pPr>
      <w:bookmarkStart w:id="31" w:name="_Toc485780508"/>
      <w:r>
        <w:lastRenderedPageBreak/>
        <w:t>Team creation UI</w:t>
      </w:r>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77777777" w:rsidR="00E50DA2" w:rsidRDefault="00E50DA2" w:rsidP="00E50DA2">
      <w:pPr>
        <w:keepNext/>
        <w:jc w:val="center"/>
      </w:pPr>
      <w:r>
        <w:rPr>
          <w:noProof/>
        </w:rPr>
        <w:drawing>
          <wp:inline distT="0" distB="0" distL="0" distR="0" wp14:anchorId="23E06B3D" wp14:editId="6FDEC8B5">
            <wp:extent cx="5486400" cy="3454400"/>
            <wp:effectExtent l="0" t="0" r="0" b="0"/>
            <wp:docPr id="7" name="Picture 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ic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fldSimple w:instr=" SEQ Figure \* ARABIC ">
        <w:r>
          <w:rPr>
            <w:noProof/>
          </w:rPr>
          <w:t>14</w:t>
        </w:r>
      </w:fldSimple>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366767EB" w14:textId="30A07A6C" w:rsidR="00355CD3" w:rsidRDefault="00355CD3" w:rsidP="00355CD3">
      <w:pPr>
        <w:pStyle w:val="Heading1"/>
      </w:pPr>
      <w:bookmarkStart w:id="32" w:name="_GoBack"/>
      <w:bookmarkEnd w:id="32"/>
      <w:r>
        <w:lastRenderedPageBreak/>
        <w:t>Game Field UI</w:t>
      </w:r>
      <w:bookmarkEnd w:id="31"/>
    </w:p>
    <w:p w14:paraId="6573F603" w14:textId="77777777" w:rsidR="00355CD3" w:rsidRPr="00355CD3" w:rsidRDefault="00355CD3" w:rsidP="00355CD3"/>
    <w:p w14:paraId="65B6FBFC" w14:textId="3A4AF082" w:rsidR="00355CD3" w:rsidRDefault="00355CD3">
      <w:r>
        <w:t xml:space="preserve">Once the game is started (RUNNING) the UI switches to the ‘field’ mode as shown below. </w:t>
      </w:r>
    </w:p>
    <w:p w14:paraId="707CEB76" w14:textId="3D00D6EE" w:rsidR="00355CD3" w:rsidRDefault="0074604A" w:rsidP="0074604A">
      <w:pPr>
        <w:jc w:val="center"/>
      </w:pPr>
      <w:r>
        <w:rPr>
          <w:noProof/>
        </w:rPr>
        <w:drawing>
          <wp:inline distT="0" distB="0" distL="0" distR="0" wp14:anchorId="7CCDBA31" wp14:editId="54E70A62">
            <wp:extent cx="5486400" cy="3492500"/>
            <wp:effectExtent l="0" t="0" r="0" b="12700"/>
            <wp:docPr id="25" name="Picture 2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92500"/>
                    </a:xfrm>
                    <a:prstGeom prst="rect">
                      <a:avLst/>
                    </a:prstGeom>
                    <a:noFill/>
                    <a:ln>
                      <a:noFill/>
                    </a:ln>
                  </pic:spPr>
                </pic:pic>
              </a:graphicData>
            </a:graphic>
          </wp:inline>
        </w:drawing>
      </w:r>
    </w:p>
    <w:p w14:paraId="2ACB8DC8" w14:textId="6102C20C" w:rsidR="00355CD3" w:rsidRDefault="00355CD3" w:rsidP="00355CD3">
      <w:pPr>
        <w:pStyle w:val="Caption"/>
        <w:jc w:val="center"/>
      </w:pPr>
      <w:r>
        <w:t xml:space="preserve">Figure </w:t>
      </w:r>
      <w:fldSimple w:instr=" SEQ Figure \* ARABIC ">
        <w:r w:rsidR="00E50DA2">
          <w:rPr>
            <w:noProof/>
          </w:rPr>
          <w:t>15</w:t>
        </w:r>
      </w:fldSimple>
      <w:r>
        <w:t xml:space="preserve"> Field UI during a RUNNING </w:t>
      </w:r>
      <w:r w:rsidR="007764D5">
        <w:t>game. (</w:t>
      </w:r>
      <w:r>
        <w:t>NOTE FICTIOUS DATA USED)</w:t>
      </w:r>
    </w:p>
    <w:p w14:paraId="4DCC9EFD" w14:textId="77777777" w:rsidR="00355CD3" w:rsidRPr="00355CD3" w:rsidRDefault="00355CD3" w:rsidP="00355CD3"/>
    <w:p w14:paraId="5E0AF71D" w14:textId="65FB8C66" w:rsidR="00355CD3" w:rsidRDefault="00355CD3" w:rsidP="00355CD3">
      <w:pPr>
        <w:pStyle w:val="Heading2"/>
      </w:pPr>
      <w:bookmarkStart w:id="33" w:name="_Toc485780509"/>
      <w:r>
        <w:t>Proposed changes to UI</w:t>
      </w:r>
      <w:bookmarkEnd w:id="33"/>
    </w:p>
    <w:p w14:paraId="7E461BD0" w14:textId="13FF6979" w:rsidR="00355CD3" w:rsidRDefault="00355CD3" w:rsidP="00355CD3">
      <w:r>
        <w:t>The following changes are proposed or in progress</w:t>
      </w:r>
    </w:p>
    <w:p w14:paraId="62A5F6F1" w14:textId="24AA3B31" w:rsidR="00355CD3" w:rsidRDefault="00355CD3" w:rsidP="00355CD3">
      <w:pPr>
        <w:pStyle w:val="ListParagraph"/>
        <w:numPr>
          <w:ilvl w:val="0"/>
          <w:numId w:val="33"/>
        </w:numPr>
      </w:pPr>
      <w:r>
        <w:t xml:space="preserve">The unidirectional hats will be replaced by hats at various angles of rotation. We will generate hats at 45 degree intervals for now. </w:t>
      </w:r>
    </w:p>
    <w:p w14:paraId="01A7FD3A" w14:textId="27B51C2A" w:rsidR="00355CD3" w:rsidRDefault="00C81F76" w:rsidP="00355CD3">
      <w:pPr>
        <w:pStyle w:val="ListParagraph"/>
        <w:numPr>
          <w:ilvl w:val="0"/>
          <w:numId w:val="33"/>
        </w:numPr>
      </w:pPr>
      <w:r>
        <w:t xml:space="preserve">The top right ‘out’, h, e, values need to be clarified. Are they all Boolean or </w:t>
      </w:r>
      <w:proofErr w:type="gramStart"/>
      <w:r>
        <w:t>integers.</w:t>
      </w:r>
      <w:proofErr w:type="gramEnd"/>
      <w:r>
        <w:t xml:space="preserve"> </w:t>
      </w:r>
    </w:p>
    <w:p w14:paraId="2E705D39" w14:textId="0D59B52A" w:rsidR="00C81F76" w:rsidRDefault="00C81F76" w:rsidP="00355CD3">
      <w:pPr>
        <w:pStyle w:val="ListParagraph"/>
        <w:numPr>
          <w:ilvl w:val="0"/>
          <w:numId w:val="33"/>
        </w:numPr>
      </w:pPr>
      <w:r>
        <w:t>The chat icon will be removed (it will not be implemented in this version)</w:t>
      </w:r>
    </w:p>
    <w:p w14:paraId="6A064388" w14:textId="1182B2C4" w:rsidR="00C81F76" w:rsidRDefault="00171CAB" w:rsidP="00355CD3">
      <w:pPr>
        <w:pStyle w:val="ListParagraph"/>
        <w:numPr>
          <w:ilvl w:val="0"/>
          <w:numId w:val="33"/>
        </w:numPr>
      </w:pPr>
      <w:r>
        <w:t xml:space="preserve">The </w:t>
      </w:r>
      <w:r w:rsidR="007764D5">
        <w:t xml:space="preserve">background picture needs to be replaced with a picture we have rights to. </w:t>
      </w:r>
    </w:p>
    <w:p w14:paraId="41DB34BB" w14:textId="1E69068C" w:rsidR="007764D5" w:rsidRDefault="007764D5" w:rsidP="007764D5">
      <w:pPr>
        <w:pStyle w:val="Heading2"/>
      </w:pPr>
      <w:bookmarkStart w:id="34" w:name="_Toc485780510"/>
      <w:r>
        <w:t>Player Cards</w:t>
      </w:r>
      <w:bookmarkEnd w:id="34"/>
    </w:p>
    <w:p w14:paraId="3E2CE627" w14:textId="45EB3A13" w:rsidR="007764D5" w:rsidRDefault="007764D5" w:rsidP="007764D5">
      <w:r>
        <w:t xml:space="preserve">Right clicking on any player on the field will display a player card. The design will be derived from the following sketches. </w:t>
      </w:r>
    </w:p>
    <w:p w14:paraId="6017ED32" w14:textId="52C0AD78" w:rsidR="005602DE" w:rsidRDefault="005602DE" w:rsidP="005602DE">
      <w:pPr>
        <w:keepNext/>
      </w:pPr>
      <w:r>
        <w:rPr>
          <w:noProof/>
        </w:rPr>
        <w:lastRenderedPageBreak/>
        <w:drawing>
          <wp:inline distT="0" distB="0" distL="0" distR="0" wp14:anchorId="462964D8" wp14:editId="0105B36A">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B862FF9" w14:textId="6655F342" w:rsidR="007764D5" w:rsidRPr="007764D5" w:rsidRDefault="005602DE" w:rsidP="005602DE">
      <w:pPr>
        <w:pStyle w:val="Caption"/>
      </w:pPr>
      <w:r>
        <w:t xml:space="preserve">Figure </w:t>
      </w:r>
      <w:fldSimple w:instr=" SEQ Figure \* ARABIC ">
        <w:r w:rsidR="00E50DA2">
          <w:rPr>
            <w:noProof/>
          </w:rPr>
          <w:t>16</w:t>
        </w:r>
      </w:fldSimple>
      <w:r>
        <w:t xml:space="preserve"> card sketch 1</w:t>
      </w:r>
    </w:p>
    <w:p w14:paraId="2293DCE0" w14:textId="3BECB69E" w:rsidR="005602DE" w:rsidRDefault="005602DE" w:rsidP="005602DE">
      <w:pPr>
        <w:keepNext/>
        <w:jc w:val="center"/>
      </w:pPr>
      <w:r>
        <w:rPr>
          <w:noProof/>
        </w:rPr>
        <w:lastRenderedPageBreak/>
        <w:drawing>
          <wp:inline distT="0" distB="0" distL="0" distR="0" wp14:anchorId="7995E557" wp14:editId="3876AD8C">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67540C4E" w14:textId="603505A1" w:rsidR="007764D5" w:rsidRDefault="005602DE" w:rsidP="005602DE">
      <w:pPr>
        <w:pStyle w:val="Caption"/>
      </w:pPr>
      <w:r>
        <w:t xml:space="preserve">Figure </w:t>
      </w:r>
      <w:fldSimple w:instr=" SEQ Figure \* ARABIC ">
        <w:r w:rsidR="00E50DA2">
          <w:rPr>
            <w:noProof/>
          </w:rPr>
          <w:t>17</w:t>
        </w:r>
      </w:fldSimple>
      <w:r>
        <w:t xml:space="preserve"> card sketch 2</w:t>
      </w:r>
    </w:p>
    <w:p w14:paraId="38A4D8F1" w14:textId="77777777"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w:t>
      </w:r>
      <w:proofErr w:type="spellStart"/>
      <w:r>
        <w:t>etc</w:t>
      </w:r>
      <w:proofErr w:type="spellEnd"/>
      <w:r>
        <w:t xml:space="preserve">). </w:t>
      </w:r>
    </w:p>
    <w:p w14:paraId="12571719" w14:textId="2D42715C" w:rsidR="00E5144A" w:rsidRDefault="00E5144A" w:rsidP="007764D5">
      <w:r>
        <w:t>Following four positions are possible</w:t>
      </w:r>
    </w:p>
    <w:p w14:paraId="3CFC11C4" w14:textId="477D823D" w:rsidR="00E5144A" w:rsidRDefault="00E5144A" w:rsidP="00E5144A">
      <w:pPr>
        <w:pStyle w:val="ListParagraph"/>
        <w:numPr>
          <w:ilvl w:val="0"/>
          <w:numId w:val="34"/>
        </w:numPr>
      </w:pPr>
      <w:r>
        <w:t>Fielder (DEFENSE)</w:t>
      </w:r>
    </w:p>
    <w:p w14:paraId="579E184E" w14:textId="702EF0AE" w:rsidR="00E5144A" w:rsidRDefault="00E5144A" w:rsidP="00E5144A">
      <w:pPr>
        <w:pStyle w:val="ListParagraph"/>
        <w:numPr>
          <w:ilvl w:val="0"/>
          <w:numId w:val="34"/>
        </w:numPr>
      </w:pPr>
      <w:r>
        <w:t>Runner (OFFENSE)</w:t>
      </w:r>
    </w:p>
    <w:p w14:paraId="04A2AF62" w14:textId="0F7EBE9A" w:rsidR="00E5144A" w:rsidRDefault="00E5144A" w:rsidP="00E5144A">
      <w:pPr>
        <w:pStyle w:val="ListParagraph"/>
        <w:numPr>
          <w:ilvl w:val="0"/>
          <w:numId w:val="34"/>
        </w:numPr>
      </w:pPr>
      <w:r>
        <w:lastRenderedPageBreak/>
        <w:t>Batter (OFFENSE)</w:t>
      </w:r>
    </w:p>
    <w:p w14:paraId="53D43840" w14:textId="0C62DB23" w:rsidR="00E5144A" w:rsidRDefault="00E5144A" w:rsidP="00E5144A">
      <w:pPr>
        <w:pStyle w:val="ListParagraph"/>
        <w:numPr>
          <w:ilvl w:val="0"/>
          <w:numId w:val="34"/>
        </w:numPr>
      </w:pPr>
      <w:r>
        <w:t>Pitcher (DEFENSE)</w:t>
      </w:r>
    </w:p>
    <w:p w14:paraId="34FA44AA" w14:textId="7056F436" w:rsidR="00E5144A" w:rsidRDefault="00E5144A" w:rsidP="00E5144A">
      <w:pPr>
        <w:pStyle w:val="Heading2"/>
      </w:pPr>
      <w:bookmarkStart w:id="35" w:name="_Toc485780511"/>
      <w:r>
        <w:t>Data (TBD)</w:t>
      </w:r>
      <w:bookmarkEnd w:id="35"/>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57397638" w14:textId="55353D86" w:rsidR="00C67520" w:rsidRPr="00E52FFA" w:rsidRDefault="00B66621" w:rsidP="002E46A0">
      <w:pPr>
        <w:pStyle w:val="Heading1"/>
      </w:pPr>
      <w:bookmarkStart w:id="36" w:name="_Toc485780512"/>
      <w:r>
        <w:lastRenderedPageBreak/>
        <w:t xml:space="preserve">API </w:t>
      </w:r>
      <w:r w:rsidR="002A4DA5">
        <w:t>Sa</w:t>
      </w:r>
      <w:r w:rsidR="00EF2D24">
        <w:t>mple</w:t>
      </w:r>
      <w:r w:rsidR="002A4DA5">
        <w:t>s</w:t>
      </w:r>
      <w:bookmarkEnd w:id="36"/>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proofErr w:type="spellStart"/>
      <w:r w:rsidRPr="00E52FFA">
        <w:rPr>
          <w:rFonts w:cs="Arial"/>
          <w:b/>
          <w:i/>
          <w:iCs/>
        </w:rPr>
        <w:t>isUserNameAvailable</w:t>
      </w:r>
      <w:proofErr w:type="spellEnd"/>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w:t>
            </w:r>
            <w:proofErr w:type="spellStart"/>
            <w:r w:rsidRPr="00E52FFA">
              <w:rPr>
                <w:i/>
                <w:iCs/>
              </w:rPr>
              <w:t>isUserNameAvailable</w:t>
            </w:r>
            <w:proofErr w:type="spellEnd"/>
            <w:proofErr w:type="gramStart"/>
            <w:r w:rsidRPr="00E52FFA">
              <w:rPr>
                <w:i/>
                <w:iCs/>
              </w:rPr>
              <w:t>/?username</w:t>
            </w:r>
            <w:proofErr w:type="gramEnd"/>
            <w:r w:rsidRPr="00E52FFA">
              <w:rPr>
                <w:i/>
                <w:iCs/>
              </w:rPr>
              <w:t>=username0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proofErr w:type="spellStart"/>
            <w:r w:rsidRPr="00E52FFA">
              <w:rPr>
                <w:i/>
                <w:iCs/>
              </w:rPr>
              <w:t>UnableToComplyException</w:t>
            </w:r>
            <w:proofErr w:type="spellEnd"/>
            <w:r w:rsidRPr="00E52FFA">
              <w:rPr>
                <w:i/>
                <w:iCs/>
              </w:rPr>
              <w:t xml:space="preserve"> is thrown if the supplied arguments are invalid. </w:t>
            </w:r>
            <w:proofErr w:type="spellStart"/>
            <w:r w:rsidRPr="00E52FFA">
              <w:rPr>
                <w:i/>
                <w:iCs/>
              </w:rPr>
              <w:t>PanicException</w:t>
            </w:r>
            <w:proofErr w:type="spellEnd"/>
            <w:r w:rsidRPr="00E52FFA">
              <w:rPr>
                <w:i/>
                <w:iCs/>
              </w:rPr>
              <w:t xml:space="preserve"> is thrown if there is an internal server error.</w:t>
            </w:r>
          </w:p>
        </w:tc>
      </w:tr>
    </w:tbl>
    <w:p w14:paraId="10A3ED6F" w14:textId="77777777" w:rsidR="00C67520" w:rsidRPr="00E52FFA" w:rsidRDefault="00C67520" w:rsidP="00C67520"/>
    <w:p w14:paraId="7BD88580" w14:textId="15632498" w:rsidR="00094265" w:rsidRDefault="002E46A0" w:rsidP="002E15DA">
      <w:r>
        <w:t xml:space="preserve"> </w:t>
      </w:r>
    </w:p>
    <w:sectPr w:rsidR="00094265" w:rsidSect="005E234E">
      <w:headerReference w:type="default" r:id="rId23"/>
      <w:footerReference w:type="default" r:id="rId24"/>
      <w:footerReference w:type="first" r:id="rId25"/>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1A8FF" w14:textId="77777777" w:rsidR="001B2932" w:rsidRDefault="001B2932" w:rsidP="00B61C0E">
      <w:r>
        <w:separator/>
      </w:r>
    </w:p>
  </w:endnote>
  <w:endnote w:type="continuationSeparator" w:id="0">
    <w:p w14:paraId="25148984" w14:textId="77777777" w:rsidR="001B2932" w:rsidRDefault="001B2932"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77777777" w:rsidR="00F77905" w:rsidRDefault="00F77905" w:rsidP="00B61C0E">
    <w:pPr>
      <w:pStyle w:val="Footer"/>
    </w:pPr>
    <w:r>
      <w:rPr>
        <w:i/>
        <w:caps w:val="0"/>
      </w:rPr>
      <w:t>GhostRunner</w:t>
    </w:r>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E50DA2">
      <w:rPr>
        <w:rStyle w:val="PageNumber"/>
        <w:noProof/>
      </w:rPr>
      <w:t>19</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77777777" w:rsidR="00F77905" w:rsidRDefault="00F77905" w:rsidP="00B61C0E">
    <w:pPr>
      <w:pStyle w:val="Footer"/>
    </w:pPr>
    <w:r>
      <w:rPr>
        <w:i/>
        <w:caps w:val="0"/>
      </w:rPr>
      <w:t>GhostRunner</w:t>
    </w:r>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E50DA2">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08E85" w14:textId="77777777" w:rsidR="001B2932" w:rsidRDefault="001B2932" w:rsidP="00B61C0E">
      <w:r>
        <w:separator/>
      </w:r>
    </w:p>
  </w:footnote>
  <w:footnote w:type="continuationSeparator" w:id="0">
    <w:p w14:paraId="66937ACD" w14:textId="77777777" w:rsidR="001B2932" w:rsidRDefault="001B2932"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F77905" w:rsidRPr="00BC0D16" w:rsidRDefault="00F77905">
    <w:pPr>
      <w:pStyle w:val="Header"/>
      <w:rPr>
        <w:rFonts w:ascii="Arial" w:hAnsi="Arial"/>
        <w:caps w:val="0"/>
        <w:sz w:val="18"/>
        <w:szCs w:val="24"/>
        <w:vertAlign w:val="subscript"/>
      </w:rPr>
    </w:pPr>
    <w:r w:rsidRPr="00BC0D16">
      <w:rPr>
        <w:rFonts w:ascii="Arial" w:hAnsi="Arial"/>
        <w:caps w:val="0"/>
        <w:color w:val="002060"/>
        <w:szCs w:val="22"/>
      </w:rPr>
      <w:t xml:space="preserve">GhostRunner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6pt;height:16pt;visibility:visible;mso-wrap-style:square" o:bullet="t">
        <v:imagedata r:id="rId1" o:title=""/>
      </v:shape>
    </w:pict>
  </w:numPicBullet>
  <w:abstractNum w:abstractNumId="0">
    <w:nsid w:val="09096038"/>
    <w:multiLevelType w:val="hybridMultilevel"/>
    <w:tmpl w:val="B118934A"/>
    <w:lvl w:ilvl="0" w:tplc="F6FCA6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7E1BA0"/>
    <w:multiLevelType w:val="hybridMultilevel"/>
    <w:tmpl w:val="B8F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8A7B31"/>
    <w:multiLevelType w:val="hybridMultilevel"/>
    <w:tmpl w:val="6E46E5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AD7174"/>
    <w:multiLevelType w:val="hybridMultilevel"/>
    <w:tmpl w:val="8BFCB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E02DE3"/>
    <w:multiLevelType w:val="hybridMultilevel"/>
    <w:tmpl w:val="02002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A20C4F"/>
    <w:multiLevelType w:val="hybridMultilevel"/>
    <w:tmpl w:val="C6BE21EC"/>
    <w:lvl w:ilvl="0" w:tplc="D44C1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B4D39"/>
    <w:multiLevelType w:val="hybridMultilevel"/>
    <w:tmpl w:val="AAB68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7D26AB"/>
    <w:multiLevelType w:val="hybridMultilevel"/>
    <w:tmpl w:val="745E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1F2A14"/>
    <w:multiLevelType w:val="hybridMultilevel"/>
    <w:tmpl w:val="91F84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BEE6F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D23377"/>
    <w:multiLevelType w:val="hybridMultilevel"/>
    <w:tmpl w:val="29E6ABB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AD43DD"/>
    <w:multiLevelType w:val="hybridMultilevel"/>
    <w:tmpl w:val="58C4C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5341F6"/>
    <w:multiLevelType w:val="hybridMultilevel"/>
    <w:tmpl w:val="87C2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8D4E2E"/>
    <w:multiLevelType w:val="hybridMultilevel"/>
    <w:tmpl w:val="4E9C33CE"/>
    <w:lvl w:ilvl="0" w:tplc="D7545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761BC1"/>
    <w:multiLevelType w:val="hybridMultilevel"/>
    <w:tmpl w:val="9C18D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20">
    <w:nsid w:val="68530069"/>
    <w:multiLevelType w:val="hybridMultilevel"/>
    <w:tmpl w:val="F9F24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23">
    <w:nsid w:val="79980BCB"/>
    <w:multiLevelType w:val="hybridMultilevel"/>
    <w:tmpl w:val="C13464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FF4BD0"/>
    <w:multiLevelType w:val="multilevel"/>
    <w:tmpl w:val="48F69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F0009A5"/>
    <w:multiLevelType w:val="hybridMultilevel"/>
    <w:tmpl w:val="3F2A87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4"/>
  </w:num>
  <w:num w:numId="5">
    <w:abstractNumId w:val="0"/>
  </w:num>
  <w:num w:numId="6">
    <w:abstractNumId w:val="24"/>
  </w:num>
  <w:num w:numId="7">
    <w:abstractNumId w:val="17"/>
  </w:num>
  <w:num w:numId="8">
    <w:abstractNumId w:val="20"/>
  </w:num>
  <w:num w:numId="9">
    <w:abstractNumId w:val="16"/>
  </w:num>
  <w:num w:numId="10">
    <w:abstractNumId w:val="10"/>
  </w:num>
  <w:num w:numId="11">
    <w:abstractNumId w:val="1"/>
  </w:num>
  <w:num w:numId="12">
    <w:abstractNumId w:val="18"/>
  </w:num>
  <w:num w:numId="13">
    <w:abstractNumId w:val="15"/>
  </w:num>
  <w:num w:numId="14">
    <w:abstractNumId w:val="5"/>
  </w:num>
  <w:num w:numId="15">
    <w:abstractNumId w:val="7"/>
  </w:num>
  <w:num w:numId="16">
    <w:abstractNumId w:val="23"/>
  </w:num>
  <w:num w:numId="17">
    <w:abstractNumId w:val="25"/>
  </w:num>
  <w:num w:numId="18">
    <w:abstractNumId w:val="19"/>
  </w:num>
  <w:num w:numId="19">
    <w:abstractNumId w:val="2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4"/>
  </w:num>
  <w:num w:numId="31">
    <w:abstractNumId w:val="11"/>
  </w:num>
  <w:num w:numId="32">
    <w:abstractNumId w:val="3"/>
  </w:num>
  <w:num w:numId="33">
    <w:abstractNumId w:val="12"/>
  </w:num>
  <w:num w:numId="34">
    <w:abstractNumId w:val="21"/>
  </w:num>
  <w:num w:numId="3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680"/>
    <w:rsid w:val="00011A83"/>
    <w:rsid w:val="00017B00"/>
    <w:rsid w:val="0002095F"/>
    <w:rsid w:val="00022205"/>
    <w:rsid w:val="00022DFD"/>
    <w:rsid w:val="00023053"/>
    <w:rsid w:val="00024352"/>
    <w:rsid w:val="000273C3"/>
    <w:rsid w:val="000308DD"/>
    <w:rsid w:val="00030F3E"/>
    <w:rsid w:val="00032320"/>
    <w:rsid w:val="00034A5F"/>
    <w:rsid w:val="00043757"/>
    <w:rsid w:val="00050E0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944"/>
    <w:rsid w:val="000D57BF"/>
    <w:rsid w:val="000D5815"/>
    <w:rsid w:val="000E0568"/>
    <w:rsid w:val="000E2C9D"/>
    <w:rsid w:val="000E6603"/>
    <w:rsid w:val="000F6BAC"/>
    <w:rsid w:val="00102257"/>
    <w:rsid w:val="001038B9"/>
    <w:rsid w:val="00105DA8"/>
    <w:rsid w:val="00106060"/>
    <w:rsid w:val="00106B19"/>
    <w:rsid w:val="00111590"/>
    <w:rsid w:val="00113428"/>
    <w:rsid w:val="00123ABE"/>
    <w:rsid w:val="00127E95"/>
    <w:rsid w:val="00130BB4"/>
    <w:rsid w:val="001352F8"/>
    <w:rsid w:val="0014218C"/>
    <w:rsid w:val="00143018"/>
    <w:rsid w:val="00145D2D"/>
    <w:rsid w:val="00150384"/>
    <w:rsid w:val="00150DA4"/>
    <w:rsid w:val="001531F9"/>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E4B"/>
    <w:rsid w:val="00236CD4"/>
    <w:rsid w:val="0024127B"/>
    <w:rsid w:val="00242FFB"/>
    <w:rsid w:val="00243915"/>
    <w:rsid w:val="002455C4"/>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7CE8"/>
    <w:rsid w:val="002B3962"/>
    <w:rsid w:val="002B514D"/>
    <w:rsid w:val="002B620D"/>
    <w:rsid w:val="002B6902"/>
    <w:rsid w:val="002C07C5"/>
    <w:rsid w:val="002C0CA4"/>
    <w:rsid w:val="002C17B2"/>
    <w:rsid w:val="002C50D2"/>
    <w:rsid w:val="002C7EC4"/>
    <w:rsid w:val="002D0F0E"/>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9DD"/>
    <w:rsid w:val="00352F9A"/>
    <w:rsid w:val="00353A8D"/>
    <w:rsid w:val="0035587D"/>
    <w:rsid w:val="00355CD3"/>
    <w:rsid w:val="00356EEC"/>
    <w:rsid w:val="00356FDE"/>
    <w:rsid w:val="00360624"/>
    <w:rsid w:val="00360D11"/>
    <w:rsid w:val="00362EA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56E6"/>
    <w:rsid w:val="0043761B"/>
    <w:rsid w:val="00440083"/>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84893"/>
    <w:rsid w:val="00484A06"/>
    <w:rsid w:val="00484F64"/>
    <w:rsid w:val="00490545"/>
    <w:rsid w:val="004927F0"/>
    <w:rsid w:val="00495673"/>
    <w:rsid w:val="004A08C0"/>
    <w:rsid w:val="004A25E1"/>
    <w:rsid w:val="004A4A6D"/>
    <w:rsid w:val="004B0808"/>
    <w:rsid w:val="004B0D45"/>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7463"/>
    <w:rsid w:val="004F0671"/>
    <w:rsid w:val="004F1183"/>
    <w:rsid w:val="004F30F9"/>
    <w:rsid w:val="005038AC"/>
    <w:rsid w:val="00503A97"/>
    <w:rsid w:val="005044D7"/>
    <w:rsid w:val="00506873"/>
    <w:rsid w:val="005123D4"/>
    <w:rsid w:val="00512520"/>
    <w:rsid w:val="00515B33"/>
    <w:rsid w:val="005262AA"/>
    <w:rsid w:val="005268E6"/>
    <w:rsid w:val="00527A45"/>
    <w:rsid w:val="005302F5"/>
    <w:rsid w:val="005329DB"/>
    <w:rsid w:val="00533F8F"/>
    <w:rsid w:val="005353CD"/>
    <w:rsid w:val="00535ECB"/>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3C2A"/>
    <w:rsid w:val="00584580"/>
    <w:rsid w:val="00587FA5"/>
    <w:rsid w:val="00592739"/>
    <w:rsid w:val="00592826"/>
    <w:rsid w:val="0059431A"/>
    <w:rsid w:val="00594EA6"/>
    <w:rsid w:val="00596124"/>
    <w:rsid w:val="005A1515"/>
    <w:rsid w:val="005A2122"/>
    <w:rsid w:val="005A42CA"/>
    <w:rsid w:val="005A4DE8"/>
    <w:rsid w:val="005A6FD4"/>
    <w:rsid w:val="005A6FDD"/>
    <w:rsid w:val="005A7B9C"/>
    <w:rsid w:val="005B0EA4"/>
    <w:rsid w:val="005B2760"/>
    <w:rsid w:val="005B2A70"/>
    <w:rsid w:val="005B2FEE"/>
    <w:rsid w:val="005B3ED0"/>
    <w:rsid w:val="005B479C"/>
    <w:rsid w:val="005B6B82"/>
    <w:rsid w:val="005C233E"/>
    <w:rsid w:val="005C41F8"/>
    <w:rsid w:val="005C4204"/>
    <w:rsid w:val="005D1B1C"/>
    <w:rsid w:val="005D1B69"/>
    <w:rsid w:val="005D259A"/>
    <w:rsid w:val="005D36D4"/>
    <w:rsid w:val="005D3DF5"/>
    <w:rsid w:val="005D69C9"/>
    <w:rsid w:val="005E0DC7"/>
    <w:rsid w:val="005E0E0A"/>
    <w:rsid w:val="005E234E"/>
    <w:rsid w:val="005E39A5"/>
    <w:rsid w:val="005E47D4"/>
    <w:rsid w:val="005E5EC6"/>
    <w:rsid w:val="005F1952"/>
    <w:rsid w:val="005F29A0"/>
    <w:rsid w:val="005F57CC"/>
    <w:rsid w:val="00601E0E"/>
    <w:rsid w:val="00601FD9"/>
    <w:rsid w:val="00602DBE"/>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35A8"/>
    <w:rsid w:val="006850AD"/>
    <w:rsid w:val="00686403"/>
    <w:rsid w:val="00695B76"/>
    <w:rsid w:val="0069666D"/>
    <w:rsid w:val="006969ED"/>
    <w:rsid w:val="006B2510"/>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3830"/>
    <w:rsid w:val="00764020"/>
    <w:rsid w:val="007657A6"/>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9F7"/>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358F"/>
    <w:rsid w:val="00943CEB"/>
    <w:rsid w:val="00944124"/>
    <w:rsid w:val="0094414E"/>
    <w:rsid w:val="00944568"/>
    <w:rsid w:val="00950419"/>
    <w:rsid w:val="00950FDB"/>
    <w:rsid w:val="009546E4"/>
    <w:rsid w:val="009554D0"/>
    <w:rsid w:val="009573D3"/>
    <w:rsid w:val="0096160C"/>
    <w:rsid w:val="009622FB"/>
    <w:rsid w:val="00963C5A"/>
    <w:rsid w:val="00966571"/>
    <w:rsid w:val="00966EAD"/>
    <w:rsid w:val="00974216"/>
    <w:rsid w:val="00977972"/>
    <w:rsid w:val="009859AB"/>
    <w:rsid w:val="00985F2C"/>
    <w:rsid w:val="00986A6B"/>
    <w:rsid w:val="00990054"/>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13F44"/>
    <w:rsid w:val="00A20B66"/>
    <w:rsid w:val="00A23168"/>
    <w:rsid w:val="00A23B8A"/>
    <w:rsid w:val="00A23DBC"/>
    <w:rsid w:val="00A24BED"/>
    <w:rsid w:val="00A31344"/>
    <w:rsid w:val="00A335A5"/>
    <w:rsid w:val="00A34D12"/>
    <w:rsid w:val="00A3620A"/>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1471"/>
    <w:rsid w:val="00A91CB0"/>
    <w:rsid w:val="00A92AE0"/>
    <w:rsid w:val="00A94496"/>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77E7"/>
    <w:rsid w:val="00AE026B"/>
    <w:rsid w:val="00AE262C"/>
    <w:rsid w:val="00AE39C2"/>
    <w:rsid w:val="00AE6938"/>
    <w:rsid w:val="00AE7E26"/>
    <w:rsid w:val="00AF3839"/>
    <w:rsid w:val="00AF3E58"/>
    <w:rsid w:val="00AF4E87"/>
    <w:rsid w:val="00B0035F"/>
    <w:rsid w:val="00B030AD"/>
    <w:rsid w:val="00B03B49"/>
    <w:rsid w:val="00B048C3"/>
    <w:rsid w:val="00B0527D"/>
    <w:rsid w:val="00B072E5"/>
    <w:rsid w:val="00B129A2"/>
    <w:rsid w:val="00B16307"/>
    <w:rsid w:val="00B22AE1"/>
    <w:rsid w:val="00B2536A"/>
    <w:rsid w:val="00B309F0"/>
    <w:rsid w:val="00B34557"/>
    <w:rsid w:val="00B40B4D"/>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E2D"/>
    <w:rsid w:val="00B90FD1"/>
    <w:rsid w:val="00B93368"/>
    <w:rsid w:val="00B93726"/>
    <w:rsid w:val="00B9468D"/>
    <w:rsid w:val="00B9483F"/>
    <w:rsid w:val="00BA0136"/>
    <w:rsid w:val="00BA2333"/>
    <w:rsid w:val="00BA2ABD"/>
    <w:rsid w:val="00BA4D52"/>
    <w:rsid w:val="00BA782D"/>
    <w:rsid w:val="00BA7A55"/>
    <w:rsid w:val="00BB6FC0"/>
    <w:rsid w:val="00BB7E74"/>
    <w:rsid w:val="00BC0D16"/>
    <w:rsid w:val="00BC225D"/>
    <w:rsid w:val="00BC5C62"/>
    <w:rsid w:val="00BD2C27"/>
    <w:rsid w:val="00BD35FD"/>
    <w:rsid w:val="00BD366E"/>
    <w:rsid w:val="00BD37EA"/>
    <w:rsid w:val="00BD39BD"/>
    <w:rsid w:val="00BD5246"/>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D1D"/>
    <w:rsid w:val="00CB6672"/>
    <w:rsid w:val="00CC0128"/>
    <w:rsid w:val="00CC31B6"/>
    <w:rsid w:val="00CC3876"/>
    <w:rsid w:val="00CC5073"/>
    <w:rsid w:val="00CC5F01"/>
    <w:rsid w:val="00CC6467"/>
    <w:rsid w:val="00CD405D"/>
    <w:rsid w:val="00CD4F50"/>
    <w:rsid w:val="00CD5CAC"/>
    <w:rsid w:val="00CE071F"/>
    <w:rsid w:val="00CE1917"/>
    <w:rsid w:val="00CE2033"/>
    <w:rsid w:val="00CE2BEE"/>
    <w:rsid w:val="00CE5680"/>
    <w:rsid w:val="00CE62C6"/>
    <w:rsid w:val="00CF1C47"/>
    <w:rsid w:val="00CF2813"/>
    <w:rsid w:val="00D00998"/>
    <w:rsid w:val="00D02660"/>
    <w:rsid w:val="00D02B97"/>
    <w:rsid w:val="00D03A13"/>
    <w:rsid w:val="00D05F5E"/>
    <w:rsid w:val="00D06ACD"/>
    <w:rsid w:val="00D15990"/>
    <w:rsid w:val="00D15F9D"/>
    <w:rsid w:val="00D17955"/>
    <w:rsid w:val="00D21D18"/>
    <w:rsid w:val="00D3596F"/>
    <w:rsid w:val="00D40101"/>
    <w:rsid w:val="00D4243C"/>
    <w:rsid w:val="00D428C8"/>
    <w:rsid w:val="00D46A8A"/>
    <w:rsid w:val="00D47735"/>
    <w:rsid w:val="00D47740"/>
    <w:rsid w:val="00D51167"/>
    <w:rsid w:val="00D53774"/>
    <w:rsid w:val="00D570C4"/>
    <w:rsid w:val="00D57BA3"/>
    <w:rsid w:val="00D62652"/>
    <w:rsid w:val="00D641D6"/>
    <w:rsid w:val="00D709E9"/>
    <w:rsid w:val="00D74A7E"/>
    <w:rsid w:val="00D75821"/>
    <w:rsid w:val="00D777AD"/>
    <w:rsid w:val="00D809F8"/>
    <w:rsid w:val="00D80AB3"/>
    <w:rsid w:val="00D8372B"/>
    <w:rsid w:val="00D85CD9"/>
    <w:rsid w:val="00D864D4"/>
    <w:rsid w:val="00D87C10"/>
    <w:rsid w:val="00D92F15"/>
    <w:rsid w:val="00D93E7B"/>
    <w:rsid w:val="00D95E5F"/>
    <w:rsid w:val="00DA2E81"/>
    <w:rsid w:val="00DA3A6B"/>
    <w:rsid w:val="00DA59BA"/>
    <w:rsid w:val="00DA6750"/>
    <w:rsid w:val="00DB137B"/>
    <w:rsid w:val="00DB1DF8"/>
    <w:rsid w:val="00DB57AA"/>
    <w:rsid w:val="00DB64BE"/>
    <w:rsid w:val="00DC5A41"/>
    <w:rsid w:val="00DC734C"/>
    <w:rsid w:val="00DD07F3"/>
    <w:rsid w:val="00DE163D"/>
    <w:rsid w:val="00DE259A"/>
    <w:rsid w:val="00DE3DE7"/>
    <w:rsid w:val="00DE4E18"/>
    <w:rsid w:val="00DE5FD8"/>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6F4D"/>
    <w:rsid w:val="00E9075E"/>
    <w:rsid w:val="00E90D89"/>
    <w:rsid w:val="00E9113D"/>
    <w:rsid w:val="00E93355"/>
    <w:rsid w:val="00E961FE"/>
    <w:rsid w:val="00EA2807"/>
    <w:rsid w:val="00EA37D2"/>
    <w:rsid w:val="00EA3B6E"/>
    <w:rsid w:val="00EB0206"/>
    <w:rsid w:val="00EB14B7"/>
    <w:rsid w:val="00EB2763"/>
    <w:rsid w:val="00EB3F9D"/>
    <w:rsid w:val="00EB786A"/>
    <w:rsid w:val="00EC06E2"/>
    <w:rsid w:val="00EC0BE3"/>
    <w:rsid w:val="00EC347C"/>
    <w:rsid w:val="00EC73F9"/>
    <w:rsid w:val="00EC78F1"/>
    <w:rsid w:val="00ED0915"/>
    <w:rsid w:val="00ED3E01"/>
    <w:rsid w:val="00EE1553"/>
    <w:rsid w:val="00EE1BEE"/>
    <w:rsid w:val="00EE4C32"/>
    <w:rsid w:val="00EE78ED"/>
    <w:rsid w:val="00EF00FA"/>
    <w:rsid w:val="00EF0EDC"/>
    <w:rsid w:val="00EF20AD"/>
    <w:rsid w:val="00EF2D24"/>
    <w:rsid w:val="00EF2FA6"/>
    <w:rsid w:val="00EF4AC0"/>
    <w:rsid w:val="00EF7AD2"/>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CFD"/>
    <w:rsid w:val="00F42A16"/>
    <w:rsid w:val="00F444C5"/>
    <w:rsid w:val="00F4456F"/>
    <w:rsid w:val="00F45C80"/>
    <w:rsid w:val="00F52D20"/>
    <w:rsid w:val="00F55B58"/>
    <w:rsid w:val="00F61278"/>
    <w:rsid w:val="00F626EF"/>
    <w:rsid w:val="00F62FDD"/>
    <w:rsid w:val="00F63402"/>
    <w:rsid w:val="00F63D0F"/>
    <w:rsid w:val="00F63E41"/>
    <w:rsid w:val="00F66C0F"/>
    <w:rsid w:val="00F67A04"/>
    <w:rsid w:val="00F67E52"/>
    <w:rsid w:val="00F73714"/>
    <w:rsid w:val="00F742A2"/>
    <w:rsid w:val="00F77905"/>
    <w:rsid w:val="00F819E2"/>
    <w:rsid w:val="00F83072"/>
    <w:rsid w:val="00F83CFC"/>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2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2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2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EDEAC-536A-5B4D-A9BC-B17039F96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38</TotalTime>
  <Pages>26</Pages>
  <Words>2470</Words>
  <Characters>14080</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16517</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17</cp:revision>
  <cp:lastPrinted>2017-02-27T20:43:00Z</cp:lastPrinted>
  <dcterms:created xsi:type="dcterms:W3CDTF">2017-06-20T14:08:00Z</dcterms:created>
  <dcterms:modified xsi:type="dcterms:W3CDTF">2017-06-21T11:02:00Z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